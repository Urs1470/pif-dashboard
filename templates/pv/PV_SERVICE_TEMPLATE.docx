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A96E" w14:textId="77777777" w:rsidR="00BC0BB6" w:rsidRPr="00420F6C" w:rsidRDefault="00BC0BB6" w:rsidP="00BC0BB6">
      <w:pPr>
        <w:pStyle w:val="szveg"/>
        <w:spacing w:before="0" w:after="0"/>
        <w:jc w:val="center"/>
        <w:rPr>
          <w:rFonts w:ascii="Arial" w:hAnsi="Arial" w:cs="Arial"/>
          <w:iCs/>
          <w:sz w:val="28"/>
          <w:szCs w:val="28"/>
          <w:lang w:val="ro-RO"/>
        </w:rPr>
      </w:pPr>
      <w:bookmarkStart w:id="0" w:name="scf_dummy"/>
      <w:bookmarkStart w:id="1" w:name="scf_vertrauen"/>
      <w:bookmarkEnd w:id="0"/>
      <w:bookmarkEnd w:id="1"/>
    </w:p>
    <w:p w14:paraId="77659EC6" w14:textId="77777777" w:rsidR="00BC0BB6" w:rsidRPr="00420F6C" w:rsidRDefault="00DF10E9" w:rsidP="00BC0BB6">
      <w:pPr>
        <w:pStyle w:val="szveg"/>
        <w:spacing w:before="0" w:after="0"/>
        <w:jc w:val="center"/>
        <w:rPr>
          <w:rFonts w:ascii="Arial" w:hAnsi="Arial" w:cs="Arial"/>
          <w:b/>
          <w:bCs/>
          <w:iCs/>
          <w:sz w:val="28"/>
          <w:szCs w:val="28"/>
          <w:lang w:val="ro-RO"/>
        </w:rPr>
      </w:pPr>
      <w:r w:rsidRPr="00420F6C">
        <w:rPr>
          <w:rFonts w:cs="Arial"/>
          <w:b/>
          <w:bCs/>
          <w:iCs/>
          <w:sz w:val="28"/>
          <w:szCs w:val="28"/>
          <w:lang w:val="ro-RO"/>
        </w:rPr>
        <w:t xml:space="preserve">PROCES VERBAL DE  </w:t>
      </w:r>
      <w:r w:rsidR="009C7E0E" w:rsidRPr="00420F6C">
        <w:rPr>
          <w:rFonts w:cs="Arial"/>
          <w:b/>
          <w:bCs/>
          <w:iCs/>
          <w:sz w:val="28"/>
          <w:szCs w:val="28"/>
          <w:lang w:val="ro-RO"/>
        </w:rPr>
        <w:t>SERVICE</w:t>
      </w:r>
    </w:p>
    <w:p w14:paraId="10890C84" w14:textId="778A25E9" w:rsidR="00BC0BB6" w:rsidRPr="00420F6C" w:rsidRDefault="00DA0452" w:rsidP="00BC0BB6">
      <w:pPr>
        <w:pStyle w:val="Header"/>
        <w:jc w:val="center"/>
        <w:rPr>
          <w:b/>
          <w:bCs/>
          <w:iCs/>
          <w:noProof w:val="0"/>
        </w:rPr>
      </w:pPr>
      <w:r w:rsidRPr="00420F6C">
        <w:rPr>
          <w:b/>
          <w:bCs/>
          <w:noProof w:val="0"/>
          <w:sz w:val="24"/>
        </w:rPr>
        <w:t>Nr. 1/C26_102/2</w:t>
      </w:r>
      <w:r w:rsidR="001E2DD2">
        <w:rPr>
          <w:b/>
          <w:bCs/>
          <w:noProof w:val="0"/>
          <w:sz w:val="24"/>
        </w:rPr>
        <w:t>4</w:t>
      </w:r>
      <w:r w:rsidRPr="00420F6C">
        <w:rPr>
          <w:b/>
          <w:bCs/>
          <w:noProof w:val="0"/>
          <w:sz w:val="24"/>
        </w:rPr>
        <w:t>.04.2026</w:t>
      </w:r>
    </w:p>
    <w:p w14:paraId="74B1DDB8" w14:textId="77777777" w:rsidR="00BC0BB6" w:rsidRPr="00420F6C" w:rsidRDefault="00BC0BB6" w:rsidP="00BC0BB6">
      <w:pPr>
        <w:pStyle w:val="Header"/>
        <w:jc w:val="both"/>
        <w:rPr>
          <w:iCs/>
          <w:noProof w:val="0"/>
        </w:rPr>
      </w:pPr>
    </w:p>
    <w:p w14:paraId="51AFA735" w14:textId="77777777" w:rsidR="00DA0452" w:rsidRPr="00420F6C" w:rsidRDefault="00DA0452" w:rsidP="00BC0BB6">
      <w:pPr>
        <w:pStyle w:val="Header"/>
        <w:jc w:val="both"/>
        <w:rPr>
          <w:iCs/>
          <w:noProof w:val="0"/>
        </w:rPr>
      </w:pPr>
    </w:p>
    <w:p w14:paraId="6853A063" w14:textId="1216D10A" w:rsidR="003D0E5F" w:rsidRDefault="00DA0452" w:rsidP="003D0E5F">
      <w:pPr>
        <w:pStyle w:val="Header"/>
        <w:rPr>
          <w:b/>
          <w:iCs/>
          <w:noProof w:val="0"/>
          <w:sz w:val="24"/>
        </w:rPr>
      </w:pPr>
      <w:r w:rsidRPr="00420F6C">
        <w:rPr>
          <w:b/>
          <w:iCs/>
          <w:noProof w:val="0"/>
          <w:sz w:val="24"/>
        </w:rPr>
        <w:t>CLIENT: Elmarom</w:t>
      </w:r>
      <w:r w:rsidR="002C1C4A">
        <w:rPr>
          <w:b/>
          <w:iCs/>
          <w:noProof w:val="0"/>
          <w:sz w:val="24"/>
        </w:rPr>
        <w:t xml:space="preserve"> Group</w:t>
      </w:r>
      <w:r w:rsidRPr="00420F6C">
        <w:rPr>
          <w:b/>
          <w:iCs/>
          <w:noProof w:val="0"/>
          <w:sz w:val="24"/>
        </w:rPr>
        <w:t xml:space="preserve"> SRL  </w:t>
      </w:r>
    </w:p>
    <w:p w14:paraId="5DF919DC" w14:textId="77777777" w:rsidR="002C1C4A" w:rsidRDefault="002C1C4A" w:rsidP="003D0E5F">
      <w:pPr>
        <w:pStyle w:val="Header"/>
        <w:rPr>
          <w:b/>
          <w:iCs/>
          <w:noProof w:val="0"/>
          <w:sz w:val="24"/>
        </w:rPr>
      </w:pPr>
    </w:p>
    <w:p w14:paraId="206866CC" w14:textId="2C6C8049" w:rsidR="002C1C4A" w:rsidRPr="00420F6C" w:rsidRDefault="002C1C4A" w:rsidP="003D0E5F">
      <w:pPr>
        <w:pStyle w:val="Header"/>
        <w:rPr>
          <w:b/>
          <w:bCs/>
          <w:iCs/>
          <w:noProof w:val="0"/>
        </w:rPr>
      </w:pPr>
      <w:r>
        <w:rPr>
          <w:b/>
          <w:iCs/>
          <w:noProof w:val="0"/>
          <w:sz w:val="24"/>
        </w:rPr>
        <w:t>LOCATIE: Petrom City, Bucuresti</w:t>
      </w:r>
    </w:p>
    <w:p w14:paraId="19F0E17F" w14:textId="77777777" w:rsidR="003D0E5F" w:rsidRPr="00420F6C" w:rsidRDefault="003D0E5F" w:rsidP="003D0E5F">
      <w:pPr>
        <w:pStyle w:val="Header"/>
        <w:rPr>
          <w:iCs/>
          <w:noProof w:val="0"/>
        </w:rPr>
      </w:pPr>
    </w:p>
    <w:p w14:paraId="7145F047" w14:textId="1A0A5F2E" w:rsidR="00DA0452" w:rsidRPr="00420F6C" w:rsidRDefault="007B7ECA" w:rsidP="003D0E5F">
      <w:pPr>
        <w:pStyle w:val="Header"/>
        <w:rPr>
          <w:iCs/>
          <w:noProof w:val="0"/>
        </w:rPr>
      </w:pPr>
      <w:r w:rsidRPr="00420F6C">
        <w:rPr>
          <w:b/>
          <w:iCs/>
          <w:noProof w:val="0"/>
          <w:sz w:val="24"/>
        </w:rPr>
        <w:t>NR. COMANDĂ: C26_102 Diagnoză și verificare întrerupător SENTRON 3WL cu ETU45B</w:t>
      </w:r>
    </w:p>
    <w:p w14:paraId="231FC264" w14:textId="77777777" w:rsidR="00DA0452" w:rsidRPr="00420F6C" w:rsidRDefault="00DA0452" w:rsidP="00BC0BB6">
      <w:pPr>
        <w:pStyle w:val="Header"/>
        <w:jc w:val="both"/>
        <w:rPr>
          <w:iCs/>
          <w:noProof w:val="0"/>
        </w:rPr>
      </w:pPr>
    </w:p>
    <w:p w14:paraId="14712DB4" w14:textId="263BFC14" w:rsidR="00DA0452" w:rsidRPr="00420F6C" w:rsidRDefault="00E730EA" w:rsidP="00165ACB">
      <w:pPr>
        <w:pStyle w:val="Header"/>
        <w:spacing w:line="276" w:lineRule="auto"/>
        <w:jc w:val="both"/>
        <w:rPr>
          <w:iCs/>
          <w:noProof w:val="0"/>
        </w:rPr>
      </w:pPr>
      <w:r w:rsidRPr="00420F6C">
        <w:rPr>
          <w:b/>
          <w:iCs/>
          <w:noProof w:val="0"/>
          <w:sz w:val="24"/>
        </w:rPr>
        <w:t>ECHIPAMENT: SENTRON 3WL1116-3FB32-4AN2, Z=C22 F02 F05 S07 T40</w:t>
      </w:r>
    </w:p>
    <w:p w14:paraId="54F30EC8" w14:textId="77777777" w:rsidR="00DA0452" w:rsidRPr="00420F6C" w:rsidRDefault="00DA0452" w:rsidP="00165ACB">
      <w:pPr>
        <w:pStyle w:val="Header"/>
        <w:spacing w:line="276" w:lineRule="auto"/>
        <w:jc w:val="both"/>
        <w:rPr>
          <w:iCs/>
          <w:noProof w:val="0"/>
        </w:rPr>
      </w:pPr>
    </w:p>
    <w:p w14:paraId="0B8AF7EF" w14:textId="12644DFA" w:rsidR="00C80B95" w:rsidRPr="00420F6C" w:rsidRDefault="00DA0452" w:rsidP="00165ACB">
      <w:pPr>
        <w:pStyle w:val="Header"/>
        <w:spacing w:line="276" w:lineRule="auto"/>
        <w:jc w:val="both"/>
        <w:rPr>
          <w:b/>
          <w:bCs/>
          <w:iCs/>
          <w:noProof w:val="0"/>
        </w:rPr>
      </w:pPr>
      <w:r w:rsidRPr="00420F6C">
        <w:rPr>
          <w:b/>
          <w:iCs/>
          <w:noProof w:val="0"/>
          <w:sz w:val="24"/>
        </w:rPr>
        <w:t>SERIE:</w:t>
      </w:r>
      <w:r w:rsidR="002C1C4A" w:rsidRPr="002C1C4A">
        <w:rPr>
          <w:rFonts w:ascii="CIDFont+F2" w:hAnsi="CIDFont+F2"/>
          <w:noProof w:val="0"/>
          <w:color w:val="000000"/>
          <w:sz w:val="14"/>
          <w:szCs w:val="14"/>
        </w:rPr>
        <w:t xml:space="preserve"> </w:t>
      </w:r>
      <w:r w:rsidR="002C1C4A" w:rsidRPr="002C1C4A">
        <w:rPr>
          <w:b/>
          <w:iCs/>
          <w:noProof w:val="0"/>
          <w:sz w:val="24"/>
        </w:rPr>
        <w:t>491290225062</w:t>
      </w:r>
    </w:p>
    <w:p w14:paraId="6D56472A" w14:textId="77777777" w:rsidR="00DA0452" w:rsidRPr="00420F6C" w:rsidRDefault="00DA0452" w:rsidP="00165ACB">
      <w:pPr>
        <w:pStyle w:val="Header"/>
        <w:spacing w:line="276" w:lineRule="auto"/>
        <w:jc w:val="both"/>
        <w:rPr>
          <w:iCs/>
          <w:noProof w:val="0"/>
        </w:rPr>
      </w:pPr>
    </w:p>
    <w:p w14:paraId="12B78A79" w14:textId="52BB312A" w:rsidR="00F853C5" w:rsidRPr="00420F6C" w:rsidRDefault="00BC0BB6" w:rsidP="00165ACB">
      <w:pPr>
        <w:pStyle w:val="Header"/>
        <w:spacing w:line="276" w:lineRule="auto"/>
        <w:jc w:val="both"/>
        <w:rPr>
          <w:b/>
          <w:bCs/>
          <w:iCs/>
          <w:noProof w:val="0"/>
        </w:rPr>
      </w:pPr>
      <w:r w:rsidRPr="00420F6C">
        <w:rPr>
          <w:b/>
          <w:iCs/>
          <w:noProof w:val="0"/>
          <w:sz w:val="24"/>
        </w:rPr>
        <w:t>E</w:t>
      </w:r>
      <w:r w:rsidR="005D7E16">
        <w:rPr>
          <w:b/>
          <w:iCs/>
          <w:noProof w:val="0"/>
          <w:sz w:val="24"/>
        </w:rPr>
        <w:t>chipamentul este in termen de garanție</w:t>
      </w:r>
      <w:r w:rsidRPr="00420F6C">
        <w:rPr>
          <w:b/>
          <w:iCs/>
          <w:noProof w:val="0"/>
          <w:sz w:val="24"/>
        </w:rPr>
        <w:t>:</w:t>
      </w:r>
      <w:r w:rsidR="003D0E5F" w:rsidRPr="00420F6C">
        <w:rPr>
          <w:b/>
          <w:bCs/>
          <w:iCs/>
          <w:noProof w:val="0"/>
          <w:sz w:val="24"/>
        </w:rPr>
        <w:t xml:space="preserve"> N</w:t>
      </w:r>
      <w:r w:rsidR="005D7E16">
        <w:rPr>
          <w:b/>
          <w:bCs/>
          <w:iCs/>
          <w:noProof w:val="0"/>
          <w:sz w:val="24"/>
        </w:rPr>
        <w:t>u</w:t>
      </w:r>
      <w:r w:rsidRPr="00420F6C">
        <w:rPr>
          <w:b/>
          <w:bCs/>
          <w:iCs/>
          <w:noProof w:val="0"/>
        </w:rPr>
        <w:t xml:space="preserve"> </w:t>
      </w:r>
    </w:p>
    <w:p w14:paraId="21F51111" w14:textId="636AC940" w:rsidR="00BC0BB6" w:rsidRPr="00420F6C" w:rsidRDefault="00BC0BB6" w:rsidP="00165ACB">
      <w:pPr>
        <w:pStyle w:val="Header"/>
        <w:spacing w:line="276" w:lineRule="auto"/>
        <w:jc w:val="both"/>
        <w:rPr>
          <w:iCs/>
          <w:noProof w:val="0"/>
        </w:rPr>
      </w:pPr>
      <w:r w:rsidRPr="00420F6C">
        <w:rPr>
          <w:b/>
          <w:bCs/>
          <w:iCs/>
          <w:noProof w:val="0"/>
        </w:rPr>
        <w:t xml:space="preserve"> </w:t>
      </w:r>
      <w:r w:rsidRPr="00420F6C">
        <w:rPr>
          <w:iCs/>
          <w:noProof w:val="0"/>
        </w:rPr>
        <w:t xml:space="preserve">   </w:t>
      </w:r>
    </w:p>
    <w:p w14:paraId="519C87ED" w14:textId="3ED5BBC6" w:rsidR="00BC0BB6" w:rsidRPr="00420F6C" w:rsidRDefault="005D7E16" w:rsidP="00165ACB">
      <w:pPr>
        <w:pStyle w:val="Header"/>
        <w:spacing w:line="276" w:lineRule="auto"/>
        <w:jc w:val="both"/>
        <w:rPr>
          <w:iCs/>
          <w:noProof w:val="0"/>
        </w:rPr>
      </w:pPr>
      <w:r>
        <w:rPr>
          <w:b/>
          <w:iCs/>
          <w:noProof w:val="0"/>
          <w:sz w:val="24"/>
        </w:rPr>
        <w:t>Motivul solicitării intervenției</w:t>
      </w:r>
      <w:r w:rsidR="002B4B75" w:rsidRPr="00420F6C">
        <w:rPr>
          <w:b/>
          <w:iCs/>
          <w:noProof w:val="0"/>
          <w:sz w:val="24"/>
        </w:rPr>
        <w:t>:</w:t>
      </w:r>
    </w:p>
    <w:p w14:paraId="7D176543" w14:textId="77777777" w:rsidR="00DA0452" w:rsidRPr="00420F6C" w:rsidRDefault="00DA0452" w:rsidP="00165ACB">
      <w:pPr>
        <w:pStyle w:val="Header"/>
        <w:spacing w:line="276" w:lineRule="auto"/>
        <w:jc w:val="both"/>
        <w:rPr>
          <w:iCs/>
          <w:noProof w:val="0"/>
        </w:rPr>
      </w:pPr>
    </w:p>
    <w:p w14:paraId="564A9320" w14:textId="4122BF90" w:rsidR="00F853C5" w:rsidRPr="00420F6C" w:rsidRDefault="006105D3" w:rsidP="003304DA">
      <w:pPr>
        <w:pStyle w:val="Header"/>
        <w:numPr>
          <w:ilvl w:val="0"/>
          <w:numId w:val="8"/>
        </w:numPr>
        <w:spacing w:line="360" w:lineRule="auto"/>
        <w:jc w:val="both"/>
        <w:rPr>
          <w:iCs/>
          <w:noProof w:val="0"/>
        </w:rPr>
      </w:pPr>
      <w:r w:rsidRPr="00420F6C">
        <w:rPr>
          <w:iCs/>
          <w:noProof w:val="0"/>
          <w:sz w:val="24"/>
        </w:rPr>
        <w:t>Diagnoză și verificare funcțională întrerupător SENTRON 3WL cu ETU45B</w:t>
      </w:r>
    </w:p>
    <w:p w14:paraId="1397DB35" w14:textId="05443AC3" w:rsidR="00133000" w:rsidRDefault="00F853C5" w:rsidP="003304DA">
      <w:pPr>
        <w:pStyle w:val="Header"/>
        <w:numPr>
          <w:ilvl w:val="0"/>
          <w:numId w:val="8"/>
        </w:numPr>
        <w:spacing w:line="360" w:lineRule="auto"/>
        <w:jc w:val="both"/>
        <w:rPr>
          <w:iCs/>
          <w:noProof w:val="0"/>
        </w:rPr>
      </w:pPr>
      <w:r w:rsidRPr="00420F6C">
        <w:rPr>
          <w:iCs/>
          <w:noProof w:val="0"/>
          <w:sz w:val="24"/>
        </w:rPr>
        <w:t>Verificare VT, testare ETU45B cu trusa 3WL9111-0AT44-0AA0 și diagnoză PROFIBUS</w:t>
      </w:r>
    </w:p>
    <w:p w14:paraId="3DEDC5BA" w14:textId="77777777" w:rsidR="003304DA" w:rsidRPr="003304DA" w:rsidRDefault="003304DA" w:rsidP="003304DA">
      <w:pPr>
        <w:pStyle w:val="Header"/>
        <w:ind w:left="720"/>
        <w:jc w:val="both"/>
        <w:rPr>
          <w:iCs/>
          <w:noProof w:val="0"/>
        </w:rPr>
      </w:pPr>
    </w:p>
    <w:p w14:paraId="43C13BE6" w14:textId="22E6B79A" w:rsidR="00DA0452" w:rsidRPr="00420F6C" w:rsidRDefault="00133000" w:rsidP="00BC0BB6">
      <w:pPr>
        <w:pStyle w:val="Header"/>
        <w:keepNext/>
        <w:keepLines/>
        <w:rPr>
          <w:iCs/>
          <w:noProof w:val="0"/>
        </w:rPr>
      </w:pPr>
      <w:r w:rsidRPr="00420F6C">
        <w:rPr>
          <w:b/>
          <w:iCs/>
          <w:noProof w:val="0"/>
          <w:sz w:val="24"/>
        </w:rPr>
        <w:t>A</w:t>
      </w:r>
      <w:r w:rsidR="00885528">
        <w:rPr>
          <w:b/>
          <w:iCs/>
          <w:noProof w:val="0"/>
          <w:sz w:val="24"/>
        </w:rPr>
        <w:t>u fost efectuate următoarele</w:t>
      </w:r>
      <w:r w:rsidRPr="00420F6C">
        <w:rPr>
          <w:b/>
          <w:iCs/>
          <w:noProof w:val="0"/>
          <w:sz w:val="24"/>
        </w:rPr>
        <w:t>:</w:t>
      </w:r>
    </w:p>
    <w:p w14:paraId="6723B082" w14:textId="77777777" w:rsidR="00133000" w:rsidRPr="00420F6C" w:rsidRDefault="00133000" w:rsidP="00BC0BB6">
      <w:pPr>
        <w:pStyle w:val="Header"/>
        <w:rPr>
          <w:iCs/>
          <w:noProof w:val="0"/>
        </w:rPr>
      </w:pPr>
    </w:p>
    <w:p w14:paraId="0B8D7F58" w14:textId="56EE19BA" w:rsidR="00420F6C" w:rsidRDefault="00F853C5" w:rsidP="00BC0BB6">
      <w:pPr>
        <w:pStyle w:val="Header"/>
        <w:rPr>
          <w:iCs/>
          <w:noProof w:val="0"/>
        </w:rPr>
      </w:pPr>
      <w:r w:rsidRPr="00420F6C">
        <w:rPr>
          <w:iCs/>
          <w:noProof w:val="0"/>
          <w:sz w:val="24"/>
        </w:rPr>
        <w:t>S-a realizat dezasamblarea întrerupătorului</w:t>
      </w:r>
      <w:r w:rsidR="009F41E5">
        <w:rPr>
          <w:iCs/>
          <w:noProof w:val="0"/>
          <w:sz w:val="24"/>
        </w:rPr>
        <w:t>:</w:t>
      </w:r>
    </w:p>
    <w:p w14:paraId="4461E809" w14:textId="61AEAE2C" w:rsidR="00E226BC" w:rsidRPr="00E226BC" w:rsidRDefault="00E226BC" w:rsidP="00BC0BB6">
      <w:pPr>
        <w:pStyle w:val="Header"/>
        <w:rPr>
          <w:iCs/>
          <w:noProof w:val="0"/>
          <w:sz w:val="16"/>
          <w:szCs w:val="16"/>
        </w:rPr>
      </w:pPr>
    </w:p>
    <w:p w14:paraId="6A5BF57C" w14:textId="104521D2" w:rsidR="00420F6C" w:rsidRPr="00420F6C" w:rsidRDefault="00420F6C" w:rsidP="00420F6C">
      <w:pPr>
        <w:pStyle w:val="Header"/>
        <w:numPr>
          <w:ilvl w:val="0"/>
          <w:numId w:val="6"/>
        </w:numPr>
        <w:spacing w:after="20" w:line="360" w:lineRule="auto"/>
        <w:ind w:left="714" w:hanging="357"/>
        <w:rPr>
          <w:iCs/>
          <w:noProof w:val="0"/>
        </w:rPr>
      </w:pPr>
      <w:r w:rsidRPr="00420F6C">
        <w:rPr>
          <w:iCs/>
          <w:noProof w:val="0"/>
          <w:sz w:val="24"/>
        </w:rPr>
        <w:t>S-a realizat inspectarea vizuală a modulelor: VT-uri, X8, CubicleBus,</w:t>
      </w:r>
      <w:r w:rsidR="009F41E5">
        <w:rPr>
          <w:iCs/>
          <w:noProof w:val="0"/>
          <w:sz w:val="24"/>
        </w:rPr>
        <w:t xml:space="preserve"> PROFIBUS,</w:t>
      </w:r>
      <w:r w:rsidRPr="00420F6C">
        <w:rPr>
          <w:iCs/>
          <w:noProof w:val="0"/>
          <w:sz w:val="24"/>
        </w:rPr>
        <w:t xml:space="preserve"> ETU</w:t>
      </w:r>
      <w:r w:rsidR="009F41E5">
        <w:rPr>
          <w:iCs/>
          <w:noProof w:val="0"/>
          <w:sz w:val="24"/>
        </w:rPr>
        <w:t>.</w:t>
      </w:r>
    </w:p>
    <w:p w14:paraId="506268D1" w14:textId="41322A3B" w:rsidR="00420F6C" w:rsidRPr="00420F6C" w:rsidRDefault="00420F6C" w:rsidP="00420F6C">
      <w:pPr>
        <w:pStyle w:val="Header"/>
        <w:numPr>
          <w:ilvl w:val="0"/>
          <w:numId w:val="7"/>
        </w:numPr>
        <w:spacing w:after="20" w:line="360" w:lineRule="auto"/>
        <w:ind w:left="714" w:hanging="357"/>
        <w:rPr>
          <w:iCs/>
          <w:noProof w:val="0"/>
        </w:rPr>
      </w:pPr>
      <w:r w:rsidRPr="00420F6C">
        <w:rPr>
          <w:iCs/>
          <w:noProof w:val="0"/>
          <w:sz w:val="24"/>
        </w:rPr>
        <w:t>S-au efectuat măsurători</w:t>
      </w:r>
      <w:r w:rsidR="009F41E5">
        <w:rPr>
          <w:iCs/>
          <w:noProof w:val="0"/>
          <w:sz w:val="24"/>
        </w:rPr>
        <w:t xml:space="preserve"> de tensiune cu</w:t>
      </w:r>
      <w:r w:rsidRPr="00420F6C">
        <w:rPr>
          <w:iCs/>
          <w:noProof w:val="0"/>
          <w:sz w:val="24"/>
        </w:rPr>
        <w:t xml:space="preserve"> multimetru pe VT-uri</w:t>
      </w:r>
      <w:r w:rsidR="009F41E5">
        <w:rPr>
          <w:iCs/>
          <w:noProof w:val="0"/>
          <w:sz w:val="24"/>
        </w:rPr>
        <w:t>.</w:t>
      </w:r>
    </w:p>
    <w:p w14:paraId="445A9B24" w14:textId="75807081" w:rsidR="00420F6C" w:rsidRPr="00420F6C" w:rsidRDefault="00420F6C" w:rsidP="00420F6C">
      <w:pPr>
        <w:pStyle w:val="Header"/>
        <w:numPr>
          <w:ilvl w:val="0"/>
          <w:numId w:val="7"/>
        </w:numPr>
        <w:spacing w:after="20" w:line="360" w:lineRule="auto"/>
        <w:ind w:left="714" w:hanging="357"/>
        <w:rPr>
          <w:iCs/>
          <w:noProof w:val="0"/>
        </w:rPr>
      </w:pPr>
      <w:r w:rsidRPr="00420F6C">
        <w:rPr>
          <w:iCs/>
          <w:noProof w:val="0"/>
          <w:sz w:val="24"/>
        </w:rPr>
        <w:t xml:space="preserve">S-au efectuat măsurători pe metering la X8: tensiune, 24V, jumper, terminator </w:t>
      </w:r>
    </w:p>
    <w:p w14:paraId="74A4587B" w14:textId="5A298FAA" w:rsidR="00420F6C" w:rsidRPr="00420F6C" w:rsidRDefault="00420F6C" w:rsidP="00420F6C">
      <w:pPr>
        <w:pStyle w:val="Header"/>
        <w:numPr>
          <w:ilvl w:val="0"/>
          <w:numId w:val="7"/>
        </w:numPr>
        <w:spacing w:after="20" w:line="360" w:lineRule="auto"/>
        <w:ind w:left="714" w:hanging="357"/>
        <w:rPr>
          <w:iCs/>
          <w:noProof w:val="0"/>
        </w:rPr>
      </w:pPr>
      <w:r w:rsidRPr="00420F6C">
        <w:rPr>
          <w:iCs/>
          <w:noProof w:val="0"/>
          <w:sz w:val="24"/>
        </w:rPr>
        <w:t>S-a realizat deconectarea mufelor ETU: X21, X24, X20, X28, X27, X100</w:t>
      </w:r>
    </w:p>
    <w:p w14:paraId="582C5798" w14:textId="3DE51044" w:rsidR="00420F6C" w:rsidRPr="00420F6C" w:rsidRDefault="006105D3" w:rsidP="00420F6C">
      <w:pPr>
        <w:pStyle w:val="Header"/>
        <w:numPr>
          <w:ilvl w:val="0"/>
          <w:numId w:val="7"/>
        </w:numPr>
        <w:spacing w:after="20" w:line="360" w:lineRule="auto"/>
        <w:ind w:left="714" w:hanging="357"/>
        <w:rPr>
          <w:iCs/>
          <w:noProof w:val="0"/>
        </w:rPr>
      </w:pPr>
      <w:r w:rsidRPr="00420F6C">
        <w:rPr>
          <w:iCs/>
          <w:noProof w:val="0"/>
          <w:sz w:val="24"/>
        </w:rPr>
        <w:t>S-a realizat conectarea trusei de test 3WL9111-0AT44-0AA0 pe ETU45B</w:t>
      </w:r>
    </w:p>
    <w:p w14:paraId="69B210C5" w14:textId="7F5828A8" w:rsidR="00420F6C" w:rsidRPr="009F41E5" w:rsidRDefault="00420F6C" w:rsidP="009F41E5">
      <w:pPr>
        <w:pStyle w:val="Header"/>
        <w:numPr>
          <w:ilvl w:val="0"/>
          <w:numId w:val="7"/>
        </w:numPr>
        <w:spacing w:after="20" w:line="360" w:lineRule="auto"/>
        <w:rPr>
          <w:iCs/>
          <w:noProof w:val="0"/>
        </w:rPr>
      </w:pPr>
      <w:r w:rsidRPr="00420F6C">
        <w:rPr>
          <w:iCs/>
          <w:noProof w:val="0"/>
          <w:sz w:val="24"/>
        </w:rPr>
        <w:t>S-au efectuat testele de declanșare L, S, I cu trusa de test</w:t>
      </w:r>
      <w:r w:rsidR="009F41E5">
        <w:rPr>
          <w:iCs/>
          <w:noProof w:val="0"/>
          <w:sz w:val="24"/>
        </w:rPr>
        <w:t>:</w:t>
      </w:r>
    </w:p>
    <w:p w14:paraId="6985BAB2" w14:textId="6FB61F57" w:rsidR="009F41E5" w:rsidRPr="009F41E5" w:rsidRDefault="009F41E5" w:rsidP="009F41E5">
      <w:pPr>
        <w:pStyle w:val="Header"/>
        <w:numPr>
          <w:ilvl w:val="1"/>
          <w:numId w:val="7"/>
        </w:numPr>
        <w:spacing w:after="20" w:line="360" w:lineRule="auto"/>
        <w:rPr>
          <w:iCs/>
          <w:noProof w:val="0"/>
        </w:rPr>
      </w:pPr>
      <w:r>
        <w:rPr>
          <w:iCs/>
          <w:noProof w:val="0"/>
          <w:sz w:val="24"/>
        </w:rPr>
        <w:t>Pentru L s-au simulat curenti de 2000A pe L1, L2, L3</w:t>
      </w:r>
    </w:p>
    <w:p w14:paraId="5BDFF7E2" w14:textId="2665B64D" w:rsidR="009F41E5" w:rsidRDefault="009F41E5" w:rsidP="009F41E5">
      <w:pPr>
        <w:pStyle w:val="Header"/>
        <w:numPr>
          <w:ilvl w:val="2"/>
          <w:numId w:val="7"/>
        </w:numPr>
        <w:spacing w:after="20" w:line="360" w:lineRule="auto"/>
        <w:rPr>
          <w:iCs/>
          <w:noProof w:val="0"/>
        </w:rPr>
      </w:pPr>
      <w:r>
        <w:rPr>
          <w:iCs/>
          <w:noProof w:val="0"/>
          <w:sz w:val="24"/>
        </w:rPr>
        <w:t>Timpii de declansare au fost 2.5, 2.4, 2.4(minute) respectiv</w:t>
      </w:r>
    </w:p>
    <w:p w14:paraId="165BD81D" w14:textId="19E31FF2" w:rsidR="009F41E5" w:rsidRPr="009F41E5" w:rsidRDefault="009F41E5" w:rsidP="009F41E5">
      <w:pPr>
        <w:pStyle w:val="Header"/>
        <w:numPr>
          <w:ilvl w:val="1"/>
          <w:numId w:val="7"/>
        </w:numPr>
        <w:spacing w:after="20" w:line="360" w:lineRule="auto"/>
        <w:rPr>
          <w:iCs/>
          <w:noProof w:val="0"/>
        </w:rPr>
      </w:pPr>
      <w:r>
        <w:rPr>
          <w:iCs/>
          <w:noProof w:val="0"/>
          <w:sz w:val="24"/>
          <w:szCs w:val="24"/>
        </w:rPr>
        <w:t>Declansarile S si I s-au testat si validat cu succes conform protocolului de testare Siemens.</w:t>
      </w:r>
    </w:p>
    <w:p w14:paraId="6C48BA64" w14:textId="54A91D7F" w:rsidR="00420F6C" w:rsidRPr="00420F6C" w:rsidRDefault="00DD5A29" w:rsidP="00420F6C">
      <w:pPr>
        <w:pStyle w:val="Header"/>
        <w:rPr>
          <w:iCs/>
          <w:noProof w:val="0"/>
        </w:rPr>
      </w:pPr>
      <w:r w:rsidRPr="00420F6C">
        <w:rPr>
          <w:iCs/>
          <w:noProof w:val="0"/>
          <w:sz w:val="24"/>
        </w:rPr>
        <w:t xml:space="preserve">S-a realizat remontarea mufelor ETU și </w:t>
      </w:r>
      <w:r w:rsidR="009F41E5">
        <w:rPr>
          <w:iCs/>
          <w:noProof w:val="0"/>
          <w:sz w:val="24"/>
        </w:rPr>
        <w:t>testarea comenzilor Open/Close in mod Auto/Manual:</w:t>
      </w:r>
    </w:p>
    <w:p w14:paraId="2AFD03B3" w14:textId="1EDFF711" w:rsidR="00420F6C" w:rsidRPr="003304DA" w:rsidRDefault="00420F6C" w:rsidP="00420F6C">
      <w:pPr>
        <w:pStyle w:val="Header"/>
        <w:rPr>
          <w:iCs/>
          <w:noProof w:val="0"/>
          <w:sz w:val="16"/>
          <w:szCs w:val="16"/>
        </w:rPr>
      </w:pPr>
    </w:p>
    <w:p w14:paraId="635CDA3B" w14:textId="1ED6E7AF" w:rsidR="00420F6C" w:rsidRPr="00420F6C" w:rsidRDefault="009F41E5" w:rsidP="00420F6C">
      <w:pPr>
        <w:pStyle w:val="Header"/>
        <w:numPr>
          <w:ilvl w:val="0"/>
          <w:numId w:val="5"/>
        </w:numPr>
        <w:spacing w:line="360" w:lineRule="auto"/>
        <w:rPr>
          <w:iCs/>
          <w:noProof w:val="0"/>
        </w:rPr>
      </w:pPr>
      <w:r>
        <w:rPr>
          <w:iCs/>
          <w:noProof w:val="0"/>
          <w:sz w:val="24"/>
          <w:szCs w:val="24"/>
        </w:rPr>
        <w:t xml:space="preserve">S-a verificat functionarea </w:t>
      </w:r>
      <w:r w:rsidR="002C1C4A">
        <w:rPr>
          <w:iCs/>
          <w:noProof w:val="0"/>
          <w:sz w:val="24"/>
          <w:szCs w:val="24"/>
        </w:rPr>
        <w:t>modulului de PROFIBUS.</w:t>
      </w:r>
    </w:p>
    <w:p w14:paraId="0689A08E" w14:textId="320D0EDA" w:rsidR="005170A8" w:rsidRDefault="00DD5A29" w:rsidP="00420F6C">
      <w:pPr>
        <w:pStyle w:val="Header"/>
        <w:numPr>
          <w:ilvl w:val="0"/>
          <w:numId w:val="5"/>
        </w:numPr>
        <w:rPr>
          <w:iCs/>
          <w:noProof w:val="0"/>
        </w:rPr>
      </w:pPr>
      <w:r w:rsidRPr="00420F6C">
        <w:rPr>
          <w:iCs/>
          <w:noProof w:val="0"/>
          <w:sz w:val="24"/>
        </w:rPr>
        <w:t>S-a verificat final: LED PROFIBUS verde, valori tensiuni/curenți, event memory OK</w:t>
      </w:r>
      <w:r w:rsidR="009F41E5">
        <w:rPr>
          <w:iCs/>
          <w:noProof w:val="0"/>
          <w:sz w:val="24"/>
        </w:rPr>
        <w:t>.</w:t>
      </w:r>
    </w:p>
    <w:p w14:paraId="1D42B8B9" w14:textId="77777777" w:rsidR="005170A8" w:rsidRDefault="005170A8" w:rsidP="005170A8">
      <w:pPr>
        <w:pStyle w:val="Header"/>
        <w:rPr>
          <w:iCs/>
          <w:noProof w:val="0"/>
        </w:rPr>
      </w:pPr>
    </w:p>
    <w:p w14:paraId="5A2EE928" w14:textId="394D506B" w:rsidR="005170A8" w:rsidRDefault="005170A8" w:rsidP="00BC0BB6">
      <w:pPr>
        <w:pStyle w:val="Header"/>
        <w:rPr>
          <w:iCs/>
          <w:noProof w:val="0"/>
        </w:rPr>
      </w:pPr>
    </w:p>
    <w:p w14:paraId="12DB0759" w14:textId="77777777" w:rsidR="002C1C4A" w:rsidRDefault="002C1C4A" w:rsidP="00BC0BB6">
      <w:pPr>
        <w:pStyle w:val="Header"/>
        <w:rPr>
          <w:iCs/>
          <w:noProof w:val="0"/>
        </w:rPr>
      </w:pPr>
    </w:p>
    <w:p w14:paraId="0D458D6D" w14:textId="77777777" w:rsidR="002C1C4A" w:rsidRDefault="002C1C4A" w:rsidP="00BC0BB6">
      <w:pPr>
        <w:pStyle w:val="Header"/>
        <w:rPr>
          <w:iCs/>
          <w:noProof w:val="0"/>
        </w:rPr>
      </w:pPr>
    </w:p>
    <w:p w14:paraId="3A9E3079" w14:textId="77777777" w:rsidR="002C1C4A" w:rsidRDefault="002C1C4A" w:rsidP="00BC0BB6">
      <w:pPr>
        <w:pStyle w:val="Header"/>
        <w:rPr>
          <w:iCs/>
          <w:noProof w:val="0"/>
        </w:rPr>
      </w:pPr>
    </w:p>
    <w:p w14:paraId="2D948B51" w14:textId="77777777" w:rsidR="002C1C4A" w:rsidRDefault="002C1C4A" w:rsidP="00BC0BB6">
      <w:pPr>
        <w:pStyle w:val="Header"/>
        <w:rPr>
          <w:iCs/>
          <w:noProof w:val="0"/>
        </w:rPr>
      </w:pPr>
    </w:p>
    <w:p w14:paraId="526C0933" w14:textId="77777777" w:rsidR="002C1C4A" w:rsidRDefault="002C1C4A" w:rsidP="00BC0BB6">
      <w:pPr>
        <w:pStyle w:val="Header"/>
        <w:rPr>
          <w:iCs/>
          <w:noProof w:val="0"/>
        </w:rPr>
      </w:pPr>
    </w:p>
    <w:p w14:paraId="4A87BA91" w14:textId="40ED5224" w:rsidR="002C1C4A" w:rsidRDefault="00133000" w:rsidP="005170A8">
      <w:pPr>
        <w:pStyle w:val="Header"/>
        <w:rPr>
          <w:b/>
          <w:iCs/>
          <w:noProof w:val="0"/>
          <w:sz w:val="24"/>
        </w:rPr>
      </w:pPr>
      <w:r w:rsidRPr="00420F6C">
        <w:rPr>
          <w:b/>
          <w:iCs/>
          <w:noProof w:val="0"/>
          <w:sz w:val="24"/>
        </w:rPr>
        <w:t>O</w:t>
      </w:r>
      <w:r w:rsidR="00704502">
        <w:rPr>
          <w:b/>
          <w:iCs/>
          <w:noProof w:val="0"/>
          <w:sz w:val="24"/>
        </w:rPr>
        <w:t>bservații</w:t>
      </w:r>
      <w:r w:rsidRPr="00420F6C">
        <w:rPr>
          <w:b/>
          <w:iCs/>
          <w:noProof w:val="0"/>
          <w:sz w:val="24"/>
        </w:rPr>
        <w:t>:</w:t>
      </w:r>
      <w:r w:rsidR="002C1C4A">
        <w:rPr>
          <w:b/>
          <w:iCs/>
          <w:noProof w:val="0"/>
          <w:sz w:val="24"/>
        </w:rPr>
        <w:t xml:space="preserve"> </w:t>
      </w:r>
    </w:p>
    <w:p w14:paraId="0379B0FD" w14:textId="7D7D49DE" w:rsidR="00751F5B" w:rsidRPr="002C1C4A" w:rsidRDefault="002C1C4A" w:rsidP="005170A8">
      <w:pPr>
        <w:pStyle w:val="Header"/>
        <w:rPr>
          <w:bCs/>
          <w:iCs/>
          <w:noProof w:val="0"/>
        </w:rPr>
      </w:pPr>
      <w:r w:rsidRPr="002C1C4A">
        <w:rPr>
          <w:bCs/>
          <w:iCs/>
          <w:noProof w:val="0"/>
          <w:sz w:val="24"/>
        </w:rPr>
        <w:t>Nu sunt.</w:t>
      </w:r>
    </w:p>
    <w:p w14:paraId="4FDFC4EC" w14:textId="615C1399" w:rsidR="005D339D" w:rsidRPr="00420F6C" w:rsidRDefault="005D339D" w:rsidP="000B59AE">
      <w:pPr>
        <w:pStyle w:val="Header"/>
        <w:ind w:left="360"/>
        <w:jc w:val="both"/>
        <w:rPr>
          <w:iCs/>
          <w:noProof w:val="0"/>
        </w:rPr>
      </w:pPr>
    </w:p>
    <w:p w14:paraId="4DE76D87" w14:textId="75E6BACB" w:rsidR="00BC0BB6" w:rsidRPr="00420F6C" w:rsidRDefault="00704502" w:rsidP="00BC0BB6">
      <w:pPr>
        <w:pStyle w:val="Header"/>
        <w:rPr>
          <w:iCs/>
          <w:noProof w:val="0"/>
        </w:rPr>
      </w:pPr>
      <w:r w:rsidRPr="00704502">
        <w:rPr>
          <w:iCs/>
          <w:noProof w:val="0"/>
          <w:sz w:val="24"/>
        </w:rPr>
        <w:t>Clientul a luat la cunoștință observațiile menționate după punerea în funcțiune a echipamentului</w:t>
      </w:r>
      <w:r w:rsidR="00BC0BB6" w:rsidRPr="00420F6C">
        <w:rPr>
          <w:iCs/>
          <w:noProof w:val="0"/>
          <w:sz w:val="24"/>
        </w:rPr>
        <w:t>.</w:t>
      </w:r>
    </w:p>
    <w:p w14:paraId="4261A052" w14:textId="77777777" w:rsidR="00BC0BB6" w:rsidRDefault="00BC0BB6" w:rsidP="00BC0BB6">
      <w:pPr>
        <w:pStyle w:val="Header"/>
        <w:rPr>
          <w:iCs/>
          <w:noProof w:val="0"/>
        </w:rPr>
      </w:pPr>
    </w:p>
    <w:p w14:paraId="0989C251" w14:textId="77777777" w:rsidR="002F7468" w:rsidRDefault="002F7468" w:rsidP="00BC0BB6">
      <w:pPr>
        <w:pStyle w:val="Header"/>
        <w:rPr>
          <w:iCs/>
          <w:noProof w:val="0"/>
        </w:rPr>
      </w:pPr>
    </w:p>
    <w:p w14:paraId="106B35F7" w14:textId="77777777" w:rsidR="002F7468" w:rsidRDefault="002F7468" w:rsidP="00BC0BB6">
      <w:pPr>
        <w:pStyle w:val="Header"/>
        <w:rPr>
          <w:iCs/>
          <w:noProof w:val="0"/>
        </w:rPr>
      </w:pPr>
    </w:p>
    <w:p w14:paraId="3447DF03" w14:textId="77777777" w:rsidR="00137BA8" w:rsidRPr="00420F6C" w:rsidRDefault="00137BA8" w:rsidP="00BC0BB6">
      <w:pPr>
        <w:pStyle w:val="Header"/>
        <w:rPr>
          <w:iCs/>
          <w:noProof w:val="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256"/>
        <w:gridCol w:w="889"/>
        <w:gridCol w:w="2106"/>
        <w:gridCol w:w="1082"/>
        <w:gridCol w:w="1716"/>
        <w:gridCol w:w="1716"/>
        <w:gridCol w:w="286"/>
        <w:gridCol w:w="1395"/>
      </w:tblGrid>
      <w:tr w:rsidR="00BC0BB6" w:rsidRPr="00420F6C" w14:paraId="3FBB0F1C" w14:textId="77777777" w:rsidTr="00C720BA">
        <w:trPr>
          <w:trHeight w:val="360"/>
        </w:trPr>
        <w:tc>
          <w:tcPr>
            <w:tcW w:w="9860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650402F" w14:textId="0EF47C42" w:rsidR="00BC0BB6" w:rsidRPr="00420F6C" w:rsidRDefault="00BC0BB6" w:rsidP="00C720BA">
            <w:pPr>
              <w:jc w:val="center"/>
              <w:rPr>
                <w:rFonts w:ascii="Siemens Sans" w:hAnsi="Siemens Sans"/>
                <w:b/>
                <w:bCs/>
                <w:sz w:val="28"/>
                <w:szCs w:val="28"/>
              </w:rPr>
            </w:pPr>
            <w:r w:rsidRPr="00420F6C">
              <w:rPr>
                <w:b/>
                <w:bCs/>
                <w:sz w:val="28"/>
                <w:szCs w:val="28"/>
              </w:rPr>
              <w:t xml:space="preserve">Ore lucrate / alte </w:t>
            </w:r>
            <w:r w:rsidR="00420F6C" w:rsidRPr="00420F6C">
              <w:rPr>
                <w:b/>
                <w:bCs/>
                <w:sz w:val="28"/>
                <w:szCs w:val="28"/>
              </w:rPr>
              <w:t>activită</w:t>
            </w:r>
            <w:r w:rsidR="00420F6C" w:rsidRPr="00420F6C">
              <w:rPr>
                <w:rFonts w:cs="Cambria"/>
                <w:b/>
                <w:bCs/>
                <w:sz w:val="28"/>
                <w:szCs w:val="28"/>
              </w:rPr>
              <w:t>ț</w:t>
            </w:r>
            <w:r w:rsidR="00420F6C" w:rsidRPr="00420F6C">
              <w:rPr>
                <w:b/>
                <w:bCs/>
                <w:sz w:val="28"/>
                <w:szCs w:val="28"/>
              </w:rPr>
              <w:t>i</w:t>
            </w:r>
            <w:r w:rsidRPr="00420F6C">
              <w:rPr>
                <w:b/>
                <w:bCs/>
                <w:sz w:val="28"/>
                <w:szCs w:val="28"/>
              </w:rPr>
              <w:t xml:space="preserve"> / cheltuieli</w:t>
            </w:r>
            <w:r w:rsidR="00FD5763" w:rsidRPr="00420F6C">
              <w:rPr>
                <w:b/>
                <w:bCs/>
                <w:sz w:val="28"/>
                <w:szCs w:val="28"/>
              </w:rPr>
              <w:t xml:space="preserve"> in luna </w:t>
            </w:r>
            <w:r w:rsidR="008439BB" w:rsidRPr="00420F6C">
              <w:rPr>
                <w:b/>
                <w:bCs/>
                <w:sz w:val="28"/>
                <w:szCs w:val="28"/>
              </w:rPr>
              <w:t>04</w:t>
            </w:r>
            <w:r w:rsidR="00FD5763" w:rsidRPr="00420F6C">
              <w:rPr>
                <w:b/>
                <w:bCs/>
                <w:sz w:val="28"/>
                <w:szCs w:val="28"/>
              </w:rPr>
              <w:t>.202</w:t>
            </w:r>
            <w:r w:rsidR="004A0002" w:rsidRPr="00420F6C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BC0BB6" w:rsidRPr="00420F6C" w14:paraId="4C90EC6B" w14:textId="77777777" w:rsidTr="00BC0BB6">
        <w:trPr>
          <w:trHeight w:val="342"/>
        </w:trPr>
        <w:tc>
          <w:tcPr>
            <w:tcW w:w="9860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63F7C51" w14:textId="77777777" w:rsidR="00BC0BB6" w:rsidRPr="00420F6C" w:rsidRDefault="00BC0BB6" w:rsidP="00ED1216">
            <w:pPr>
              <w:rPr>
                <w:rFonts w:ascii="Siemens Sans" w:hAnsi="Siemens Sans"/>
                <w:b/>
                <w:bCs/>
                <w:sz w:val="28"/>
                <w:szCs w:val="28"/>
              </w:rPr>
            </w:pPr>
          </w:p>
        </w:tc>
      </w:tr>
      <w:tr w:rsidR="00FD5763" w:rsidRPr="00420F6C" w14:paraId="6BDF056A" w14:textId="77777777" w:rsidTr="00420F6C">
        <w:trPr>
          <w:trHeight w:val="255"/>
        </w:trPr>
        <w:tc>
          <w:tcPr>
            <w:tcW w:w="1185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vAlign w:val="center"/>
          </w:tcPr>
          <w:p w14:paraId="6ECA992A" w14:textId="77777777" w:rsidR="007F32E9" w:rsidRPr="00132802" w:rsidRDefault="007F32E9" w:rsidP="007F32E9">
            <w:pPr>
              <w:jc w:val="center"/>
              <w:rPr>
                <w:rFonts w:ascii="Siemens Sans" w:hAnsi="Siemens Sans"/>
                <w:sz w:val="22"/>
                <w:szCs w:val="22"/>
              </w:rPr>
            </w:pPr>
            <w:r w:rsidRPr="00132802">
              <w:rPr>
                <w:b/>
                <w:sz w:val="22"/>
                <w:szCs w:val="22"/>
              </w:rPr>
              <w:t>Tip activitate</w:t>
            </w:r>
          </w:p>
        </w:tc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62C75B" w14:textId="77777777" w:rsidR="007F32E9" w:rsidRPr="00132802" w:rsidRDefault="007F32E9" w:rsidP="007F32E9">
            <w:pPr>
              <w:jc w:val="center"/>
              <w:rPr>
                <w:rFonts w:ascii="Siemens Sans" w:hAnsi="Siemens Sans"/>
                <w:sz w:val="22"/>
                <w:szCs w:val="22"/>
              </w:rPr>
            </w:pPr>
            <w:r w:rsidRPr="00132802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98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86EBDE" w14:textId="77777777" w:rsidR="007F32E9" w:rsidRPr="00132802" w:rsidRDefault="007F32E9" w:rsidP="00C720BA">
            <w:pPr>
              <w:jc w:val="center"/>
              <w:rPr>
                <w:rFonts w:ascii="Siemens Sans" w:hAnsi="Siemens Sans"/>
                <w:sz w:val="22"/>
                <w:szCs w:val="22"/>
              </w:rPr>
            </w:pPr>
            <w:r w:rsidRPr="00132802">
              <w:rPr>
                <w:b/>
                <w:sz w:val="22"/>
                <w:szCs w:val="22"/>
              </w:rPr>
              <w:t>Durata</w:t>
            </w:r>
          </w:p>
          <w:p w14:paraId="3013563A" w14:textId="77777777" w:rsidR="007F32E9" w:rsidRPr="00132802" w:rsidRDefault="007F32E9" w:rsidP="00C720BA">
            <w:pPr>
              <w:jc w:val="center"/>
              <w:rPr>
                <w:rFonts w:ascii="Siemens Sans" w:hAnsi="Siemens Sans"/>
                <w:sz w:val="22"/>
                <w:szCs w:val="22"/>
              </w:rPr>
            </w:pPr>
            <w:r w:rsidRPr="00132802">
              <w:rPr>
                <w:b/>
                <w:sz w:val="22"/>
                <w:szCs w:val="22"/>
              </w:rPr>
              <w:t>De la - la</w:t>
            </w:r>
          </w:p>
        </w:tc>
        <w:tc>
          <w:tcPr>
            <w:tcW w:w="102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DFB9D9" w14:textId="77777777" w:rsidR="007F32E9" w:rsidRPr="00132802" w:rsidRDefault="007F32E9" w:rsidP="00C720BA">
            <w:pPr>
              <w:jc w:val="center"/>
              <w:rPr>
                <w:rFonts w:ascii="Siemens Sans" w:hAnsi="Siemens Sans"/>
                <w:sz w:val="22"/>
                <w:szCs w:val="22"/>
              </w:rPr>
            </w:pPr>
            <w:r w:rsidRPr="00132802">
              <w:rPr>
                <w:b/>
                <w:sz w:val="22"/>
                <w:szCs w:val="22"/>
              </w:rPr>
              <w:t>Nr. de ingineri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E9A9D0" w14:textId="77777777" w:rsidR="007F32E9" w:rsidRPr="00132802" w:rsidRDefault="007F32E9" w:rsidP="00C720B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132802">
              <w:rPr>
                <w:b/>
                <w:sz w:val="22"/>
                <w:szCs w:val="22"/>
              </w:rPr>
              <w:t>Ore</w:t>
            </w:r>
          </w:p>
        </w:tc>
        <w:tc>
          <w:tcPr>
            <w:tcW w:w="1317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0C24690E" w14:textId="2CB9535E" w:rsidR="007F32E9" w:rsidRPr="00132802" w:rsidRDefault="000D053C" w:rsidP="00C720BA">
            <w:pPr>
              <w:jc w:val="center"/>
              <w:rPr>
                <w:rFonts w:ascii="Siemens Sans" w:hAnsi="Siemens Sans"/>
                <w:sz w:val="22"/>
                <w:szCs w:val="22"/>
              </w:rPr>
            </w:pPr>
            <w:r w:rsidRPr="00132802">
              <w:rPr>
                <w:b/>
                <w:sz w:val="22"/>
                <w:szCs w:val="22"/>
              </w:rPr>
              <w:t>Observa</w:t>
            </w:r>
            <w:r w:rsidRPr="00132802">
              <w:rPr>
                <w:rFonts w:cs="Cambria"/>
                <w:b/>
                <w:sz w:val="22"/>
                <w:szCs w:val="22"/>
              </w:rPr>
              <w:t>ț</w:t>
            </w:r>
            <w:r w:rsidRPr="00132802">
              <w:rPr>
                <w:b/>
                <w:sz w:val="22"/>
                <w:szCs w:val="22"/>
              </w:rPr>
              <w:t>ii</w:t>
            </w:r>
          </w:p>
        </w:tc>
      </w:tr>
      <w:tr w:rsidR="00FD5763" w:rsidRPr="00420F6C" w14:paraId="402E1EE5" w14:textId="77777777" w:rsidTr="00420F6C">
        <w:trPr>
          <w:trHeight w:val="255"/>
        </w:trPr>
        <w:tc>
          <w:tcPr>
            <w:tcW w:w="118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DFB0B6" w14:textId="77777777" w:rsidR="00FD5763" w:rsidRPr="00420F6C" w:rsidRDefault="00FD5763" w:rsidP="00ED1216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8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8B2409" w14:textId="77777777" w:rsidR="00FD5763" w:rsidRPr="00420F6C" w:rsidRDefault="00FD5763" w:rsidP="00ED1216">
            <w:pPr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198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1F25904" w14:textId="77777777" w:rsidR="00FD5763" w:rsidRPr="00420F6C" w:rsidRDefault="00FD5763" w:rsidP="00ED1216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4DCFF0" w14:textId="77777777" w:rsidR="00FD5763" w:rsidRPr="00420F6C" w:rsidRDefault="00FD5763" w:rsidP="00ED1216">
            <w:pPr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EE9BA" w14:textId="77777777" w:rsidR="00FD5763" w:rsidRPr="00420F6C" w:rsidRDefault="00FD5763" w:rsidP="00C720BA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  <w:r w:rsidRPr="00420F6C">
              <w:rPr>
                <w:b/>
                <w:sz w:val="24"/>
                <w:szCs w:val="24"/>
              </w:rPr>
              <w:t>Normal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C95F9D" w14:textId="77777777" w:rsidR="00FD5763" w:rsidRPr="00420F6C" w:rsidRDefault="00FD5763" w:rsidP="00C720BA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  <w:r w:rsidRPr="00420F6C">
              <w:rPr>
                <w:b/>
                <w:sz w:val="24"/>
                <w:szCs w:val="24"/>
              </w:rPr>
              <w:t>Suplimentar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5B1BF" w14:textId="77C0B45A" w:rsidR="00FD5763" w:rsidRPr="00420F6C" w:rsidRDefault="00FD5763" w:rsidP="00C720BA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1317" w:type="dxa"/>
            <w:vMerge/>
            <w:tcBorders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14:paraId="7F60D090" w14:textId="77777777" w:rsidR="00FD5763" w:rsidRPr="00420F6C" w:rsidRDefault="00FD5763" w:rsidP="00ED1216">
            <w:pPr>
              <w:rPr>
                <w:rFonts w:ascii="Siemens Sans" w:hAnsi="Siemens Sans"/>
                <w:sz w:val="24"/>
                <w:szCs w:val="24"/>
              </w:rPr>
            </w:pPr>
          </w:p>
        </w:tc>
      </w:tr>
      <w:tr w:rsidR="00FD5763" w:rsidRPr="00420F6C" w14:paraId="419BA179" w14:textId="77777777" w:rsidTr="00420F6C">
        <w:trPr>
          <w:trHeight w:val="255"/>
        </w:trPr>
        <w:tc>
          <w:tcPr>
            <w:tcW w:w="11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41753" w14:textId="3C14FFF3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TD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DFA6B7" w14:textId="3C0DA868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20.04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0B92F8" w14:textId="4CFDE22D" w:rsidR="00FD5763" w:rsidRPr="00420F6C" w:rsidRDefault="00751F5B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05:30 – 11:30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1221CA" w14:textId="0B2F53F2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A71939" w14:textId="024E3493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7F8D8E" w14:textId="3619A640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663F00" w14:textId="110BA983" w:rsidR="00FD5763" w:rsidRPr="00420F6C" w:rsidRDefault="00FD5763" w:rsidP="00FD5763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48BC89A" w14:textId="0772CC47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</w:p>
        </w:tc>
      </w:tr>
      <w:tr w:rsidR="00FD5763" w:rsidRPr="00420F6C" w14:paraId="795969FB" w14:textId="77777777" w:rsidTr="00420F6C">
        <w:trPr>
          <w:trHeight w:val="255"/>
        </w:trPr>
        <w:tc>
          <w:tcPr>
            <w:tcW w:w="11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E7D85" w14:textId="096F21B1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OLS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7213A3" w14:textId="6A470561" w:rsidR="00FD5763" w:rsidRPr="00420F6C" w:rsidRDefault="000150D7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20.04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681029" w14:textId="4AE0BA9C" w:rsidR="00FD5763" w:rsidRPr="00420F6C" w:rsidRDefault="000150D7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11:30 – 16:30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0B45C" w14:textId="31B4188C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54017E" w14:textId="06B30ECA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CA10F7" w14:textId="5A13706C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F9DDE7" w14:textId="36CCB4A7" w:rsidR="00FD5763" w:rsidRPr="00420F6C" w:rsidRDefault="00FD5763" w:rsidP="00FD5763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9C2984C" w14:textId="663B4734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</w:p>
        </w:tc>
      </w:tr>
      <w:tr w:rsidR="00FD5763" w:rsidRPr="00420F6C" w14:paraId="21812E2C" w14:textId="77777777" w:rsidTr="00420F6C">
        <w:trPr>
          <w:trHeight w:val="255"/>
        </w:trPr>
        <w:tc>
          <w:tcPr>
            <w:tcW w:w="11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43C23C" w14:textId="7E6BBDEF" w:rsidR="00FD5763" w:rsidRPr="00420F6C" w:rsidRDefault="00420F6C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TDI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7F61F9" w14:textId="4A74D0BF" w:rsidR="00FD5763" w:rsidRPr="00420F6C" w:rsidRDefault="00420F6C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20.04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DE4FC5" w14:textId="3AB3B664" w:rsidR="00FD5763" w:rsidRPr="00420F6C" w:rsidRDefault="00420F6C" w:rsidP="00FD576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16:30 – 22:30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A708E3" w14:textId="55B0A47F" w:rsidR="00FD5763" w:rsidRPr="00420F6C" w:rsidRDefault="00420F6C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0CE1E1" w14:textId="6A5B8D01" w:rsidR="00FD5763" w:rsidRPr="00420F6C" w:rsidRDefault="00420F6C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  <w:r w:rsidRPr="00420F6C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42406A" w14:textId="0B277C3F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AE0DE2" w14:textId="04D63503" w:rsidR="00FD5763" w:rsidRPr="00420F6C" w:rsidRDefault="00FD5763" w:rsidP="00FD5763">
            <w:pPr>
              <w:jc w:val="center"/>
              <w:rPr>
                <w:rFonts w:ascii="Siemens Sans" w:hAnsi="Siemens Sans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05755BE" w14:textId="28BC6971" w:rsidR="00FD5763" w:rsidRPr="00420F6C" w:rsidRDefault="00FD5763" w:rsidP="00FD5763">
            <w:pPr>
              <w:jc w:val="center"/>
              <w:rPr>
                <w:rFonts w:ascii="Siemens Sans" w:hAnsi="Siemens Sans"/>
                <w:b/>
                <w:bCs/>
                <w:sz w:val="24"/>
                <w:szCs w:val="24"/>
              </w:rPr>
            </w:pPr>
          </w:p>
        </w:tc>
      </w:tr>
    </w:tbl>
    <w:p w14:paraId="40303AEB" w14:textId="69F276EA" w:rsidR="00BC0BB6" w:rsidRPr="00420F6C" w:rsidRDefault="00BC0BB6" w:rsidP="00BC0BB6">
      <w:pPr>
        <w:pStyle w:val="Header"/>
        <w:rPr>
          <w:iCs/>
          <w:noProof w:val="0"/>
        </w:rPr>
      </w:pPr>
    </w:p>
    <w:p w14:paraId="6464A46D" w14:textId="77777777" w:rsidR="00BC0BB6" w:rsidRPr="00420F6C" w:rsidRDefault="00BC0BB6" w:rsidP="00BC0BB6">
      <w:pPr>
        <w:pStyle w:val="Header"/>
        <w:rPr>
          <w:iCs/>
          <w:noProof w:val="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389"/>
        <w:gridCol w:w="731"/>
        <w:gridCol w:w="1660"/>
        <w:gridCol w:w="1579"/>
        <w:gridCol w:w="899"/>
        <w:gridCol w:w="897"/>
        <w:gridCol w:w="897"/>
        <w:gridCol w:w="897"/>
        <w:gridCol w:w="1507"/>
      </w:tblGrid>
      <w:tr w:rsidR="00BC0BB6" w:rsidRPr="00420F6C" w14:paraId="1DD15394" w14:textId="77777777" w:rsidTr="0081536C">
        <w:trPr>
          <w:trHeight w:val="221"/>
        </w:trPr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4D3C6" w14:textId="77777777" w:rsidR="007F32E9" w:rsidRPr="00420F6C" w:rsidRDefault="007F32E9" w:rsidP="00ED1216">
            <w:pPr>
              <w:rPr>
                <w:rFonts w:ascii="Siemens Sans" w:hAnsi="Siemens Sans"/>
                <w:sz w:val="18"/>
                <w:szCs w:val="18"/>
              </w:rPr>
            </w:pPr>
          </w:p>
          <w:p w14:paraId="483D152B" w14:textId="77777777" w:rsidR="00BC0BB6" w:rsidRPr="00420F6C" w:rsidRDefault="00F26EF9" w:rsidP="00ED1216">
            <w:pPr>
              <w:rPr>
                <w:rFonts w:ascii="Siemens Sans" w:hAnsi="Siemens Sans"/>
                <w:sz w:val="18"/>
                <w:szCs w:val="18"/>
              </w:rPr>
            </w:pPr>
            <w:r w:rsidRPr="00420F6C">
              <w:rPr>
                <w:sz w:val="18"/>
                <w:szCs w:val="18"/>
              </w:rPr>
              <w:t xml:space="preserve"> </w:t>
            </w:r>
            <w:r w:rsidR="00BC0BB6" w:rsidRPr="00420F6C">
              <w:rPr>
                <w:b/>
                <w:sz w:val="18"/>
                <w:szCs w:val="18"/>
              </w:rPr>
              <w:t>Legenda</w:t>
            </w:r>
          </w:p>
        </w:tc>
        <w:tc>
          <w:tcPr>
            <w:tcW w:w="48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61DBF9" w14:textId="77777777" w:rsidR="00BC0BB6" w:rsidRPr="00420F6C" w:rsidRDefault="00BC0BB6" w:rsidP="00456680">
            <w:pPr>
              <w:rPr>
                <w:rFonts w:ascii="Siemens Sans" w:hAnsi="Siemens Sans"/>
                <w:sz w:val="18"/>
                <w:szCs w:val="18"/>
              </w:rPr>
            </w:pPr>
            <w:r w:rsidRPr="00420F6C">
              <w:rPr>
                <w:b/>
                <w:sz w:val="18"/>
                <w:szCs w:val="18"/>
              </w:rPr>
              <w:t>TD =</w:t>
            </w:r>
            <w:r w:rsidR="00133000" w:rsidRPr="00420F6C">
              <w:rPr>
                <w:b/>
                <w:sz w:val="18"/>
                <w:szCs w:val="18"/>
              </w:rPr>
              <w:t xml:space="preserve"> TIMP DEPLASARE</w:t>
            </w:r>
            <w:r w:rsidRPr="00420F6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19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40D8FE" w14:textId="77777777" w:rsidR="00BC0BB6" w:rsidRPr="00420F6C" w:rsidRDefault="00BC0BB6" w:rsidP="00ED1216">
            <w:pPr>
              <w:rPr>
                <w:rFonts w:ascii="Siemens Sans" w:hAnsi="Siemens Sans"/>
                <w:sz w:val="18"/>
                <w:szCs w:val="18"/>
              </w:rPr>
            </w:pPr>
            <w:r w:rsidRPr="00420F6C">
              <w:rPr>
                <w:b/>
                <w:sz w:val="18"/>
                <w:szCs w:val="18"/>
              </w:rPr>
              <w:t>TP =</w:t>
            </w:r>
            <w:r w:rsidR="00AE5141" w:rsidRPr="00420F6C">
              <w:rPr>
                <w:b/>
                <w:sz w:val="18"/>
                <w:szCs w:val="18"/>
              </w:rPr>
              <w:t>timp procesare</w:t>
            </w:r>
            <w:r w:rsidRPr="00420F6C">
              <w:rPr>
                <w:sz w:val="18"/>
                <w:szCs w:val="18"/>
              </w:rPr>
              <w:t xml:space="preserve"> </w:t>
            </w:r>
          </w:p>
        </w:tc>
      </w:tr>
      <w:tr w:rsidR="00BC0BB6" w:rsidRPr="00420F6C" w14:paraId="3AFBF4C8" w14:textId="77777777" w:rsidTr="0081536C">
        <w:trPr>
          <w:trHeight w:val="221"/>
        </w:trPr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01D4D" w14:textId="77777777" w:rsidR="00BC0BB6" w:rsidRPr="00420F6C" w:rsidRDefault="00BC0BB6" w:rsidP="00ED1216">
            <w:pPr>
              <w:rPr>
                <w:rFonts w:ascii="Siemens Sans" w:hAnsi="Siemens Sans"/>
                <w:sz w:val="18"/>
                <w:szCs w:val="18"/>
              </w:rPr>
            </w:pPr>
          </w:p>
        </w:tc>
        <w:tc>
          <w:tcPr>
            <w:tcW w:w="486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7F0BFDC" w14:textId="7234E5C0" w:rsidR="00BC0BB6" w:rsidRPr="00420F6C" w:rsidRDefault="00BC0BB6" w:rsidP="00456680">
            <w:pPr>
              <w:rPr>
                <w:rFonts w:ascii="Siemens Sans" w:hAnsi="Siemens Sans"/>
                <w:sz w:val="18"/>
                <w:szCs w:val="18"/>
              </w:rPr>
            </w:pPr>
            <w:r w:rsidRPr="00420F6C">
              <w:rPr>
                <w:b/>
                <w:sz w:val="18"/>
                <w:szCs w:val="18"/>
              </w:rPr>
              <w:t>TDI =</w:t>
            </w:r>
            <w:r w:rsidR="00AE5141" w:rsidRPr="00420F6C">
              <w:rPr>
                <w:b/>
                <w:sz w:val="18"/>
                <w:szCs w:val="18"/>
              </w:rPr>
              <w:t xml:space="preserve">timp deplasare </w:t>
            </w:r>
            <w:r w:rsidR="00420F6C">
              <w:rPr>
                <w:b/>
                <w:sz w:val="18"/>
                <w:szCs w:val="18"/>
              </w:rPr>
              <w:t>î</w:t>
            </w:r>
            <w:r w:rsidR="00420F6C" w:rsidRPr="00420F6C">
              <w:rPr>
                <w:b/>
                <w:sz w:val="18"/>
                <w:szCs w:val="18"/>
              </w:rPr>
              <w:t>ntoarcere</w:t>
            </w:r>
            <w:r w:rsidRPr="00420F6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19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9FD06D5" w14:textId="77777777" w:rsidR="00BC0BB6" w:rsidRPr="00420F6C" w:rsidRDefault="00A44745" w:rsidP="00ED1216">
            <w:pPr>
              <w:rPr>
                <w:rFonts w:ascii="Siemens Sans" w:hAnsi="Siemens Sans"/>
                <w:sz w:val="18"/>
                <w:szCs w:val="18"/>
              </w:rPr>
            </w:pPr>
            <w:r w:rsidRPr="00420F6C">
              <w:rPr>
                <w:b/>
                <w:sz w:val="18"/>
                <w:szCs w:val="18"/>
              </w:rPr>
              <w:t>TPP =</w:t>
            </w:r>
            <w:r w:rsidR="00AE5141" w:rsidRPr="00420F6C">
              <w:rPr>
                <w:b/>
                <w:sz w:val="18"/>
                <w:szCs w:val="18"/>
              </w:rPr>
              <w:t xml:space="preserve">timp postprocesare </w:t>
            </w:r>
          </w:p>
        </w:tc>
      </w:tr>
      <w:tr w:rsidR="00BC0BB6" w:rsidRPr="00420F6C" w14:paraId="230818E9" w14:textId="77777777" w:rsidTr="0081536C">
        <w:trPr>
          <w:trHeight w:val="221"/>
        </w:trPr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A7E49" w14:textId="77777777" w:rsidR="00BC0BB6" w:rsidRPr="00420F6C" w:rsidRDefault="00BC0BB6" w:rsidP="00ED1216">
            <w:pPr>
              <w:rPr>
                <w:rFonts w:ascii="Siemens Sans" w:hAnsi="Siemens Sans"/>
                <w:sz w:val="18"/>
                <w:szCs w:val="18"/>
              </w:rPr>
            </w:pPr>
          </w:p>
        </w:tc>
        <w:tc>
          <w:tcPr>
            <w:tcW w:w="486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4FBAA5C" w14:textId="77777777" w:rsidR="00BC0BB6" w:rsidRPr="00420F6C" w:rsidRDefault="002B4B75" w:rsidP="00ED1216">
            <w:pPr>
              <w:rPr>
                <w:rFonts w:ascii="Siemens Sans" w:hAnsi="Siemens Sans"/>
                <w:sz w:val="18"/>
                <w:szCs w:val="18"/>
              </w:rPr>
            </w:pPr>
            <w:r w:rsidRPr="00420F6C">
              <w:rPr>
                <w:b/>
                <w:sz w:val="18"/>
                <w:szCs w:val="18"/>
              </w:rPr>
              <w:t>OLS =</w:t>
            </w:r>
            <w:r w:rsidR="00AE5141" w:rsidRPr="00420F6C">
              <w:rPr>
                <w:b/>
                <w:sz w:val="18"/>
                <w:szCs w:val="18"/>
              </w:rPr>
              <w:t>ore lucrate service</w:t>
            </w:r>
          </w:p>
        </w:tc>
        <w:tc>
          <w:tcPr>
            <w:tcW w:w="419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5C35E5E" w14:textId="28A6CBE9" w:rsidR="00BC0BB6" w:rsidRPr="00420F6C" w:rsidRDefault="00BC0BB6" w:rsidP="00ED1216">
            <w:pPr>
              <w:rPr>
                <w:rFonts w:ascii="Siemens Sans" w:hAnsi="Siemens Sans"/>
                <w:sz w:val="18"/>
                <w:szCs w:val="18"/>
              </w:rPr>
            </w:pPr>
            <w:r w:rsidRPr="00420F6C">
              <w:rPr>
                <w:b/>
                <w:sz w:val="18"/>
                <w:szCs w:val="18"/>
              </w:rPr>
              <w:t xml:space="preserve">TA = Timp </w:t>
            </w:r>
            <w:r w:rsidR="00420F6C" w:rsidRPr="00420F6C">
              <w:rPr>
                <w:b/>
                <w:sz w:val="18"/>
                <w:szCs w:val="18"/>
              </w:rPr>
              <w:t>a</w:t>
            </w:r>
            <w:r w:rsidR="00420F6C" w:rsidRPr="00420F6C">
              <w:rPr>
                <w:rFonts w:cs="Cambria"/>
                <w:b/>
                <w:sz w:val="18"/>
                <w:szCs w:val="18"/>
              </w:rPr>
              <w:t>ș</w:t>
            </w:r>
            <w:r w:rsidR="00420F6C" w:rsidRPr="00420F6C">
              <w:rPr>
                <w:b/>
                <w:sz w:val="18"/>
                <w:szCs w:val="18"/>
              </w:rPr>
              <w:t>teptare</w:t>
            </w:r>
          </w:p>
        </w:tc>
      </w:tr>
      <w:tr w:rsidR="00BC0BB6" w:rsidRPr="00420F6C" w14:paraId="7367DCB6" w14:textId="77777777" w:rsidTr="0081536C">
        <w:trPr>
          <w:trHeight w:val="286"/>
        </w:trPr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0778B" w14:textId="77777777" w:rsidR="00BC0BB6" w:rsidRPr="00420F6C" w:rsidRDefault="00BC0BB6" w:rsidP="00ED1216">
            <w:pPr>
              <w:rPr>
                <w:rFonts w:ascii="Siemens Sans" w:hAnsi="Siemens Sans"/>
                <w:sz w:val="18"/>
                <w:szCs w:val="18"/>
              </w:rPr>
            </w:pPr>
          </w:p>
        </w:tc>
        <w:tc>
          <w:tcPr>
            <w:tcW w:w="486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4E6BB40" w14:textId="77777777" w:rsidR="00BC0BB6" w:rsidRPr="00420F6C" w:rsidRDefault="00360141" w:rsidP="00ED1216">
            <w:pPr>
              <w:rPr>
                <w:szCs w:val="24"/>
              </w:rPr>
            </w:pPr>
            <w:r w:rsidRPr="00420F6C">
              <w:rPr>
                <w:b/>
                <w:sz w:val="18"/>
                <w:szCs w:val="18"/>
              </w:rPr>
              <w:t xml:space="preserve">CZA = </w:t>
            </w:r>
            <w:r w:rsidR="00AE5141" w:rsidRPr="00420F6C">
              <w:rPr>
                <w:b/>
                <w:sz w:val="18"/>
                <w:szCs w:val="18"/>
              </w:rPr>
              <w:t>cazare</w:t>
            </w:r>
          </w:p>
        </w:tc>
        <w:tc>
          <w:tcPr>
            <w:tcW w:w="419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2AA8973" w14:textId="77777777" w:rsidR="00BC0BB6" w:rsidRPr="00420F6C" w:rsidRDefault="00BC0BB6" w:rsidP="00ED1216">
            <w:pPr>
              <w:rPr>
                <w:rFonts w:ascii="Siemens Sans" w:hAnsi="Siemens Sans"/>
                <w:sz w:val="18"/>
                <w:szCs w:val="18"/>
              </w:rPr>
            </w:pPr>
          </w:p>
        </w:tc>
      </w:tr>
      <w:tr w:rsidR="00BC0BB6" w:rsidRPr="00420F6C" w14:paraId="4BF72455" w14:textId="77777777" w:rsidTr="0081536C">
        <w:trPr>
          <w:trHeight w:val="233"/>
        </w:trPr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28B2D72" w14:textId="77777777" w:rsidR="00BC0BB6" w:rsidRPr="00420F6C" w:rsidRDefault="00BC0BB6" w:rsidP="00ED1216">
            <w:pPr>
              <w:rPr>
                <w:rFonts w:cs="Arial"/>
                <w:sz w:val="18"/>
                <w:szCs w:val="18"/>
              </w:rPr>
            </w:pPr>
            <w:r w:rsidRPr="00420F6C">
              <w:rPr>
                <w:rFonts w:cs="Arial"/>
                <w:sz w:val="18"/>
                <w:szCs w:val="18"/>
              </w:rPr>
              <w:t> 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05B6E04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E98762E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157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9FA9DAD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E7FBCF5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580C4F1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8102565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E777759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82A5B23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</w:tr>
      <w:tr w:rsidR="00BC0BB6" w:rsidRPr="00420F6C" w14:paraId="01C18EC4" w14:textId="77777777" w:rsidTr="0081536C">
        <w:trPr>
          <w:trHeight w:val="279"/>
        </w:trPr>
        <w:tc>
          <w:tcPr>
            <w:tcW w:w="378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</w:tcPr>
          <w:p w14:paraId="6339A9D1" w14:textId="77777777" w:rsidR="00BC0BB6" w:rsidRPr="00420F6C" w:rsidRDefault="00BC0BB6" w:rsidP="00ED1216">
            <w:pPr>
              <w:rPr>
                <w:rFonts w:ascii="Siemens Sans" w:hAnsi="Siemens Sans"/>
                <w:b/>
                <w:bCs/>
                <w:sz w:val="18"/>
                <w:szCs w:val="18"/>
              </w:rPr>
            </w:pPr>
            <w:r w:rsidRPr="00420F6C">
              <w:rPr>
                <w:b/>
                <w:bCs/>
                <w:sz w:val="18"/>
                <w:szCs w:val="18"/>
              </w:rPr>
              <w:t>Inginer 1</w:t>
            </w:r>
          </w:p>
        </w:tc>
        <w:tc>
          <w:tcPr>
            <w:tcW w:w="3375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634A812" w14:textId="77777777" w:rsidR="00BC0BB6" w:rsidRPr="00420F6C" w:rsidRDefault="00BC0BB6" w:rsidP="00ED1216">
            <w:pPr>
              <w:rPr>
                <w:rFonts w:ascii="Siemens Sans" w:hAnsi="Siemens Sans"/>
                <w:b/>
                <w:bCs/>
                <w:sz w:val="18"/>
                <w:szCs w:val="18"/>
              </w:rPr>
            </w:pPr>
            <w:r w:rsidRPr="00420F6C">
              <w:rPr>
                <w:b/>
                <w:bCs/>
                <w:sz w:val="18"/>
                <w:szCs w:val="18"/>
              </w:rPr>
              <w:t>Inginer  2</w:t>
            </w:r>
          </w:p>
        </w:tc>
        <w:tc>
          <w:tcPr>
            <w:tcW w:w="330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D2078A8" w14:textId="77777777" w:rsidR="00BC0BB6" w:rsidRPr="00420F6C" w:rsidRDefault="00BC0BB6" w:rsidP="00ED1216">
            <w:pPr>
              <w:rPr>
                <w:rFonts w:ascii="Siemens Sans" w:hAnsi="Siemens Sans"/>
                <w:b/>
                <w:bCs/>
                <w:sz w:val="18"/>
                <w:szCs w:val="18"/>
              </w:rPr>
            </w:pPr>
            <w:r w:rsidRPr="00420F6C">
              <w:rPr>
                <w:b/>
                <w:bCs/>
                <w:sz w:val="18"/>
                <w:szCs w:val="18"/>
              </w:rPr>
              <w:t>Inginer  3</w:t>
            </w:r>
          </w:p>
        </w:tc>
      </w:tr>
      <w:tr w:rsidR="00BC0BB6" w:rsidRPr="00420F6C" w14:paraId="1C1333AB" w14:textId="77777777" w:rsidTr="0081536C">
        <w:trPr>
          <w:trHeight w:val="233"/>
        </w:trPr>
        <w:tc>
          <w:tcPr>
            <w:tcW w:w="378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</w:tcPr>
          <w:p w14:paraId="798E9E7C" w14:textId="2E7A9E27" w:rsidR="002F5F58" w:rsidRPr="00420F6C" w:rsidRDefault="0048548A" w:rsidP="00ED1216">
            <w:pPr>
              <w:rPr>
                <w:rFonts w:ascii="Siemens Sans" w:hAnsi="Siemens Sans"/>
              </w:rPr>
            </w:pPr>
            <w:r>
              <w:rPr>
                <w:sz w:val="24"/>
              </w:rPr>
              <w:t>Ion Ursu</w:t>
            </w:r>
          </w:p>
        </w:tc>
        <w:tc>
          <w:tcPr>
            <w:tcW w:w="337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</w:tcPr>
          <w:p w14:paraId="6F62FE79" w14:textId="77777777" w:rsidR="00BC0BB6" w:rsidRPr="00420F6C" w:rsidRDefault="00BC0BB6" w:rsidP="00ED1216">
            <w:pPr>
              <w:rPr>
                <w:rFonts w:ascii="Siemens Sans" w:hAnsi="Siemens Sans"/>
              </w:rPr>
            </w:pPr>
          </w:p>
        </w:tc>
        <w:tc>
          <w:tcPr>
            <w:tcW w:w="3301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</w:tcPr>
          <w:p w14:paraId="43C94970" w14:textId="77777777" w:rsidR="00BC0BB6" w:rsidRPr="00420F6C" w:rsidRDefault="00BC0BB6" w:rsidP="00ED1216">
            <w:pPr>
              <w:rPr>
                <w:rFonts w:ascii="Siemens Sans" w:hAnsi="Siemens Sans"/>
              </w:rPr>
            </w:pPr>
            <w:r w:rsidRPr="00420F6C">
              <w:t> </w:t>
            </w:r>
          </w:p>
        </w:tc>
      </w:tr>
      <w:tr w:rsidR="00BC0BB6" w:rsidRPr="00420F6C" w14:paraId="4CD65962" w14:textId="77777777" w:rsidTr="0081536C">
        <w:trPr>
          <w:trHeight w:val="233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1E2C4" w14:textId="77777777" w:rsidR="00BC0BB6" w:rsidRPr="00420F6C" w:rsidRDefault="00BC0BB6" w:rsidP="00ED1216">
            <w:pPr>
              <w:rPr>
                <w:rFonts w:cs="Arial"/>
                <w:sz w:val="18"/>
                <w:szCs w:val="18"/>
              </w:rPr>
            </w:pPr>
            <w:r w:rsidRPr="00420F6C">
              <w:rPr>
                <w:rFonts w:cs="Arial"/>
                <w:sz w:val="18"/>
                <w:szCs w:val="18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554328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FE3A15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72ED7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9CC791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A1013B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B9226D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6AA250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E1B47F" w14:textId="77777777" w:rsidR="00BC0BB6" w:rsidRPr="00420F6C" w:rsidRDefault="00BC0BB6" w:rsidP="00ED1216">
            <w:pPr>
              <w:rPr>
                <w:rFonts w:ascii="Arial Narrow" w:hAnsi="Arial Narrow"/>
              </w:rPr>
            </w:pPr>
            <w:r w:rsidRPr="00420F6C">
              <w:t> </w:t>
            </w:r>
          </w:p>
        </w:tc>
      </w:tr>
    </w:tbl>
    <w:p w14:paraId="1DD08956" w14:textId="77777777" w:rsidR="0081536C" w:rsidRDefault="0081536C" w:rsidP="0081536C">
      <w:pPr>
        <w:pStyle w:val="Header"/>
        <w:spacing w:line="360" w:lineRule="auto"/>
        <w:jc w:val="both"/>
        <w:rPr>
          <w:iCs/>
          <w:noProof w:val="0"/>
          <w:sz w:val="24"/>
        </w:rPr>
      </w:pPr>
    </w:p>
    <w:p w14:paraId="44385650" w14:textId="5ADD0ADD" w:rsidR="0081536C" w:rsidRPr="00126D99" w:rsidRDefault="00F86AC3" w:rsidP="0088114D">
      <w:pPr>
        <w:pStyle w:val="Header"/>
        <w:jc w:val="both"/>
        <w:rPr>
          <w:iCs/>
          <w:noProof w:val="0"/>
        </w:rPr>
      </w:pPr>
      <w:r>
        <w:rPr>
          <w:iCs/>
          <w:noProof w:val="0"/>
          <w:sz w:val="24"/>
        </w:rPr>
        <w:t xml:space="preserve">Intervenția se va factura conform </w:t>
      </w:r>
      <w:r w:rsidR="00126D99">
        <w:rPr>
          <w:iCs/>
          <w:noProof w:val="0"/>
          <w:sz w:val="24"/>
        </w:rPr>
        <w:t xml:space="preserve">ofertei </w:t>
      </w:r>
      <w:r w:rsidR="00126D99" w:rsidRPr="00126D99">
        <w:rPr>
          <w:b/>
          <w:bCs/>
          <w:iCs/>
          <w:noProof w:val="0"/>
          <w:sz w:val="24"/>
        </w:rPr>
        <w:t>OF_26_07262</w:t>
      </w:r>
      <w:r w:rsidR="00126D99">
        <w:rPr>
          <w:b/>
          <w:bCs/>
          <w:iCs/>
          <w:noProof w:val="0"/>
          <w:sz w:val="24"/>
        </w:rPr>
        <w:t xml:space="preserve"> </w:t>
      </w:r>
      <w:r w:rsidR="00126D99">
        <w:rPr>
          <w:iCs/>
          <w:noProof w:val="0"/>
          <w:sz w:val="24"/>
        </w:rPr>
        <w:t xml:space="preserve">din data </w:t>
      </w:r>
      <w:r w:rsidR="00126D99" w:rsidRPr="008B7A6D">
        <w:rPr>
          <w:b/>
          <w:bCs/>
          <w:iCs/>
          <w:noProof w:val="0"/>
          <w:sz w:val="24"/>
        </w:rPr>
        <w:t>15.04</w:t>
      </w:r>
      <w:r w:rsidR="00C673C3" w:rsidRPr="008B7A6D">
        <w:rPr>
          <w:b/>
          <w:bCs/>
          <w:iCs/>
          <w:noProof w:val="0"/>
          <w:sz w:val="24"/>
        </w:rPr>
        <w:t>.2026</w:t>
      </w:r>
      <w:r w:rsidR="00C673C3">
        <w:rPr>
          <w:iCs/>
          <w:noProof w:val="0"/>
          <w:sz w:val="24"/>
        </w:rPr>
        <w:t xml:space="preserve"> și a </w:t>
      </w:r>
      <w:r w:rsidR="0088114D">
        <w:rPr>
          <w:iCs/>
          <w:noProof w:val="0"/>
          <w:sz w:val="24"/>
        </w:rPr>
        <w:t xml:space="preserve">confirmării prin email din data de </w:t>
      </w:r>
      <w:r w:rsidR="008B7A6D" w:rsidRPr="008B7A6D">
        <w:rPr>
          <w:b/>
          <w:bCs/>
          <w:iCs/>
          <w:noProof w:val="0"/>
          <w:sz w:val="24"/>
        </w:rPr>
        <w:t>17.04.2026</w:t>
      </w:r>
      <w:r w:rsidR="008B7A6D">
        <w:rPr>
          <w:iCs/>
          <w:noProof w:val="0"/>
          <w:sz w:val="24"/>
        </w:rPr>
        <w:t>.</w:t>
      </w:r>
    </w:p>
    <w:p w14:paraId="1522C244" w14:textId="191B37CC" w:rsidR="00420F6C" w:rsidRPr="00420F6C" w:rsidRDefault="00420F6C" w:rsidP="00BC0BB6">
      <w:pPr>
        <w:pStyle w:val="Header"/>
        <w:rPr>
          <w:iCs/>
          <w:noProof w:val="0"/>
        </w:rPr>
      </w:pPr>
    </w:p>
    <w:p w14:paraId="5119582D" w14:textId="7775A9C1" w:rsidR="002F5F58" w:rsidRPr="00420F6C" w:rsidRDefault="00456680" w:rsidP="00BC0BB6">
      <w:pPr>
        <w:pStyle w:val="Header"/>
        <w:rPr>
          <w:iCs/>
          <w:noProof w:val="0"/>
        </w:rPr>
      </w:pPr>
      <w:r w:rsidRPr="00420F6C">
        <w:rPr>
          <w:iCs/>
          <w:noProof w:val="0"/>
        </w:rPr>
        <w:t xml:space="preserve">                 </w:t>
      </w:r>
      <w:r w:rsidR="00BC0BB6" w:rsidRPr="00420F6C">
        <w:rPr>
          <w:iCs/>
          <w:noProof w:val="0"/>
        </w:rPr>
        <w:t xml:space="preserve">     </w:t>
      </w:r>
      <w:r w:rsidR="00BC0BB6" w:rsidRPr="00420F6C">
        <w:rPr>
          <w:iCs/>
          <w:noProof w:val="0"/>
        </w:rPr>
        <w:tab/>
        <w:t xml:space="preserve">                                                                        </w:t>
      </w:r>
      <w:r w:rsidR="00165ACB" w:rsidRPr="00420F6C">
        <w:rPr>
          <w:iCs/>
          <w:noProof w:val="0"/>
        </w:rPr>
        <w:t xml:space="preserve">           </w:t>
      </w:r>
    </w:p>
    <w:p w14:paraId="56296E47" w14:textId="44433A80" w:rsidR="00BC0BB6" w:rsidRPr="00420F6C" w:rsidRDefault="00BC0BB6" w:rsidP="00DE7985">
      <w:pPr>
        <w:pStyle w:val="Header"/>
        <w:jc w:val="center"/>
        <w:rPr>
          <w:iCs/>
          <w:noProof w:val="0"/>
        </w:rPr>
      </w:pPr>
    </w:p>
    <w:p w14:paraId="3E45E5AB" w14:textId="5EA149FC" w:rsidR="002F5F58" w:rsidRPr="00420F6C" w:rsidRDefault="00DE7985" w:rsidP="00DE7985">
      <w:pPr>
        <w:pStyle w:val="Header"/>
        <w:tabs>
          <w:tab w:val="center" w:pos="-18357"/>
          <w:tab w:val="center" w:pos="10467"/>
        </w:tabs>
        <w:rPr>
          <w:iCs/>
          <w:noProof w:val="0"/>
        </w:rPr>
      </w:pPr>
      <w:r>
        <w:rPr>
          <w:b/>
          <w:iCs/>
          <w:noProof w:val="0"/>
          <w:sz w:val="24"/>
        </w:rPr>
        <w:t xml:space="preserve">                       </w:t>
      </w:r>
      <w:r w:rsidR="005D339D" w:rsidRPr="00420F6C">
        <w:rPr>
          <w:b/>
          <w:iCs/>
          <w:noProof w:val="0"/>
          <w:sz w:val="24"/>
        </w:rPr>
        <w:t>SC ELECTROGLOBAL</w:t>
      </w:r>
      <w:r>
        <w:rPr>
          <w:b/>
          <w:iCs/>
          <w:noProof w:val="0"/>
          <w:sz w:val="24"/>
        </w:rPr>
        <w:t xml:space="preserve"> </w:t>
      </w:r>
      <w:r w:rsidR="005D339D" w:rsidRPr="00420F6C">
        <w:rPr>
          <w:b/>
          <w:iCs/>
          <w:noProof w:val="0"/>
          <w:sz w:val="24"/>
        </w:rPr>
        <w:t>SA</w:t>
      </w:r>
      <w:r>
        <w:rPr>
          <w:b/>
          <w:iCs/>
          <w:noProof w:val="0"/>
          <w:sz w:val="24"/>
        </w:rPr>
        <w:t xml:space="preserve">                                                            </w:t>
      </w:r>
      <w:r w:rsidR="005D339D" w:rsidRPr="00DE7985">
        <w:rPr>
          <w:b/>
          <w:bCs/>
          <w:sz w:val="24"/>
        </w:rPr>
        <w:t>Elmarom</w:t>
      </w:r>
      <w:r w:rsidR="002C1C4A">
        <w:rPr>
          <w:b/>
          <w:bCs/>
          <w:sz w:val="24"/>
        </w:rPr>
        <w:t xml:space="preserve"> Group</w:t>
      </w:r>
      <w:r w:rsidR="005D339D" w:rsidRPr="00DE7985">
        <w:rPr>
          <w:b/>
          <w:bCs/>
          <w:sz w:val="24"/>
        </w:rPr>
        <w:t xml:space="preserve"> SRL</w:t>
      </w:r>
    </w:p>
    <w:p w14:paraId="6B62837D" w14:textId="77777777" w:rsidR="0048548A" w:rsidRDefault="0048548A" w:rsidP="00DE7985">
      <w:pPr>
        <w:pStyle w:val="Header"/>
        <w:rPr>
          <w:iCs/>
          <w:noProof w:val="0"/>
        </w:rPr>
      </w:pPr>
    </w:p>
    <w:p w14:paraId="725DAFB6" w14:textId="77777777" w:rsidR="0048548A" w:rsidRDefault="0048548A" w:rsidP="00DE7985">
      <w:pPr>
        <w:pStyle w:val="Header"/>
        <w:rPr>
          <w:iCs/>
          <w:noProof w:val="0"/>
        </w:rPr>
      </w:pPr>
    </w:p>
    <w:p w14:paraId="0E786C24" w14:textId="6228141E" w:rsidR="00BC0BB6" w:rsidRPr="00420F6C" w:rsidRDefault="00BC0BB6" w:rsidP="00DE7985">
      <w:pPr>
        <w:pStyle w:val="Header"/>
        <w:rPr>
          <w:iCs/>
          <w:noProof w:val="0"/>
        </w:rPr>
      </w:pPr>
    </w:p>
    <w:p w14:paraId="3CD96C75" w14:textId="3698B803" w:rsidR="00BC0BB6" w:rsidRPr="00420F6C" w:rsidRDefault="00BC0BB6" w:rsidP="00DE7985">
      <w:pPr>
        <w:pStyle w:val="Header"/>
        <w:tabs>
          <w:tab w:val="right" w:pos="9498"/>
        </w:tabs>
        <w:rPr>
          <w:iCs/>
          <w:noProof w:val="0"/>
        </w:rPr>
      </w:pPr>
    </w:p>
    <w:p w14:paraId="7C229400" w14:textId="5151C1C3" w:rsidR="00BC0BB6" w:rsidRPr="00DE7985" w:rsidRDefault="00DE7985" w:rsidP="00DE7985">
      <w:pPr>
        <w:pStyle w:val="Header"/>
        <w:tabs>
          <w:tab w:val="center" w:pos="-18357"/>
          <w:tab w:val="center" w:pos="10467"/>
        </w:tabs>
        <w:rPr>
          <w:iCs/>
          <w:noProof w:val="0"/>
          <w:sz w:val="18"/>
          <w:szCs w:val="22"/>
        </w:rPr>
      </w:pPr>
      <w:r>
        <w:rPr>
          <w:iCs/>
          <w:noProof w:val="0"/>
          <w:sz w:val="18"/>
          <w:szCs w:val="22"/>
        </w:rPr>
        <w:t xml:space="preserve">                              </w:t>
      </w:r>
      <w:r w:rsidR="00456680" w:rsidRPr="00DE7985">
        <w:rPr>
          <w:iCs/>
          <w:noProof w:val="0"/>
          <w:sz w:val="18"/>
          <w:szCs w:val="22"/>
        </w:rPr>
        <w:t>(Numele, prenumele și semnătura)</w:t>
      </w:r>
      <w:r>
        <w:rPr>
          <w:iCs/>
          <w:noProof w:val="0"/>
          <w:sz w:val="18"/>
          <w:szCs w:val="22"/>
        </w:rPr>
        <w:t xml:space="preserve">                                                                         </w:t>
      </w:r>
      <w:r w:rsidR="00456680" w:rsidRPr="00DE7985">
        <w:rPr>
          <w:sz w:val="18"/>
          <w:szCs w:val="22"/>
        </w:rPr>
        <w:t>(Numele, prenumele și semnătura)</w:t>
      </w:r>
    </w:p>
    <w:p w14:paraId="5695E9D5" w14:textId="77777777" w:rsidR="00420F6C" w:rsidRPr="00420F6C" w:rsidRDefault="00420F6C" w:rsidP="00BC0BB6">
      <w:pPr>
        <w:rPr>
          <w:sz w:val="28"/>
        </w:rPr>
      </w:pPr>
    </w:p>
    <w:p w14:paraId="5A9B1457" w14:textId="77777777" w:rsidR="00DE7985" w:rsidRDefault="00DE7985" w:rsidP="00BC0BB6">
      <w:pPr>
        <w:rPr>
          <w:sz w:val="28"/>
        </w:rPr>
      </w:pPr>
    </w:p>
    <w:p w14:paraId="22C0674F" w14:textId="0FE18AEB" w:rsidR="003304DA" w:rsidRPr="00420F6C" w:rsidRDefault="00BC0BB6" w:rsidP="00BC0BB6">
      <w:pPr>
        <w:rPr>
          <w:sz w:val="28"/>
        </w:rPr>
      </w:pPr>
      <w:r w:rsidRPr="00420F6C">
        <w:rPr>
          <w:sz w:val="28"/>
        </w:rPr>
        <w:tab/>
      </w:r>
    </w:p>
    <w:p w14:paraId="0A98E3A0" w14:textId="11F750B2" w:rsidR="00BC0BB6" w:rsidRPr="00186C18" w:rsidRDefault="00E075C9" w:rsidP="00E075C9">
      <w:pPr>
        <w:jc w:val="center"/>
        <w:rPr>
          <w:sz w:val="22"/>
          <w:szCs w:val="22"/>
          <w:lang w:val="it-IT"/>
        </w:rPr>
      </w:pPr>
      <w:r w:rsidRPr="00E075C9">
        <w:rPr>
          <w:b/>
          <w:sz w:val="28"/>
          <w:szCs w:val="22"/>
        </w:rPr>
        <w:t>Acest proces verbal a fost semnat în 2 exemplare, câte unul pentru fiecare din părți</w:t>
      </w:r>
      <w:r w:rsidR="007B0D3D" w:rsidRPr="00420F6C">
        <w:rPr>
          <w:b/>
          <w:sz w:val="28"/>
          <w:szCs w:val="22"/>
        </w:rPr>
        <w:t>.</w:t>
      </w:r>
    </w:p>
    <w:sectPr w:rsidR="00BC0BB6" w:rsidRPr="00186C18" w:rsidSect="002F7468">
      <w:headerReference w:type="default" r:id="rId7"/>
      <w:footerReference w:type="default" r:id="rId8"/>
      <w:pgSz w:w="11906" w:h="16838" w:code="9"/>
      <w:pgMar w:top="720" w:right="720" w:bottom="720" w:left="72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4DFE" w14:textId="77777777" w:rsidR="00C03E6D" w:rsidRPr="00420F6C" w:rsidRDefault="00C03E6D">
      <w:r w:rsidRPr="00420F6C">
        <w:separator/>
      </w:r>
    </w:p>
  </w:endnote>
  <w:endnote w:type="continuationSeparator" w:id="0">
    <w:p w14:paraId="0F3E25CF" w14:textId="77777777" w:rsidR="00C03E6D" w:rsidRPr="00420F6C" w:rsidRDefault="00C03E6D">
      <w:r w:rsidRPr="00420F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Siemens Sans">
    <w:panose1 w:val="00000000000000000000"/>
    <w:charset w:val="00"/>
    <w:family w:val="auto"/>
    <w:pitch w:val="variable"/>
    <w:sig w:usb0="800000AF" w:usb1="0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65BDA" w14:textId="4878A260" w:rsidR="000D03DF" w:rsidRPr="002F7468" w:rsidRDefault="009B4BBA" w:rsidP="002F7468">
    <w:pPr>
      <w:pStyle w:val="Footer"/>
      <w:rPr>
        <w:rFonts w:ascii="Century Gothic" w:hAnsi="Century Gothic"/>
        <w:sz w:val="16"/>
      </w:rPr>
    </w:pPr>
    <w:r>
      <w:drawing>
        <wp:anchor distT="0" distB="0" distL="114300" distR="114300" simplePos="0" relativeHeight="251665408" behindDoc="0" locked="0" layoutInCell="1" allowOverlap="1" wp14:anchorId="51A97467" wp14:editId="56FA2639">
          <wp:simplePos x="0" y="0"/>
          <wp:positionH relativeFrom="margin">
            <wp:align>left</wp:align>
          </wp:positionH>
          <wp:positionV relativeFrom="paragraph">
            <wp:posOffset>-298450</wp:posOffset>
          </wp:positionV>
          <wp:extent cx="299085" cy="299085"/>
          <wp:effectExtent l="0" t="0" r="5715" b="5715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085" cy="299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b/>
        <w:sz w:val="18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A8E23ED" wp14:editId="7E4709FE">
              <wp:simplePos x="0" y="0"/>
              <wp:positionH relativeFrom="margin">
                <wp:posOffset>228600</wp:posOffset>
              </wp:positionH>
              <wp:positionV relativeFrom="paragraph">
                <wp:posOffset>-365760</wp:posOffset>
              </wp:positionV>
              <wp:extent cx="1687830" cy="575310"/>
              <wp:effectExtent l="0" t="0" r="762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7830" cy="57531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2A2170" w14:textId="77777777" w:rsidR="002F7468" w:rsidRPr="00DF48EB" w:rsidRDefault="002F7468" w:rsidP="002F7468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DF48EB">
                            <w:rPr>
                              <w:rFonts w:ascii="Segoe UI" w:hAnsi="Segoe UI" w:cs="Segoe UI"/>
                              <w:sz w:val="18"/>
                              <w:szCs w:val="18"/>
                              <w:lang w:val="fr-FR"/>
                            </w:rPr>
                            <w:t>Strada Nikola Tesla Nr. 9, 400724, Cluj-Napoca, Rom</w:t>
                          </w:r>
                          <w:r w:rsidRPr="00DF48EB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ânia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8E23ED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style="position:absolute;margin-left:18pt;margin-top:-28.8pt;width:132.9pt;height:45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" fillcolor="white [3201]" stroked="f" strokeweight=".5pt">
              <v:textbox>
                <w:txbxContent>
                  <w:p w14:paraId="272A2170" w14:textId="77777777" w:rsidR="002F7468" w:rsidRPr="00DF48EB" w:rsidRDefault="002F7468" w:rsidP="002F7468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DF48EB">
                      <w:rPr>
                        <w:rFonts w:ascii="Segoe UI" w:hAnsi="Segoe UI" w:cs="Segoe UI"/>
                        <w:sz w:val="18"/>
                        <w:szCs w:val="18"/>
                        <w:lang w:val="fr-FR"/>
                      </w:rPr>
                      <w:t>Strada Nikola Tesla Nr. 9, 400724, Cluj-Napoca, Rom</w:t>
                    </w:r>
                    <w:r w:rsidRPr="00DF48EB">
                      <w:rPr>
                        <w:rFonts w:ascii="Segoe UI" w:hAnsi="Segoe UI" w:cs="Segoe UI"/>
                        <w:sz w:val="18"/>
                        <w:szCs w:val="18"/>
                      </w:rPr>
                      <w:t>ânia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253B6">
      <w:drawing>
        <wp:anchor distT="0" distB="0" distL="114300" distR="114300" simplePos="0" relativeHeight="251672576" behindDoc="0" locked="0" layoutInCell="1" allowOverlap="1" wp14:anchorId="63653FEE" wp14:editId="050BF956">
          <wp:simplePos x="0" y="0"/>
          <wp:positionH relativeFrom="margin">
            <wp:posOffset>2568575</wp:posOffset>
          </wp:positionH>
          <wp:positionV relativeFrom="paragraph">
            <wp:posOffset>-68580</wp:posOffset>
          </wp:positionV>
          <wp:extent cx="193675" cy="193675"/>
          <wp:effectExtent l="0" t="0" r="0" b="0"/>
          <wp:wrapNone/>
          <wp:docPr id="25" name="Graphic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675" cy="193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53B6">
      <w:rPr>
        <w:rFonts w:ascii="Century Gothic" w:hAnsi="Century Gothic"/>
        <w:sz w:val="16"/>
      </w:rPr>
      <w:drawing>
        <wp:anchor distT="0" distB="0" distL="114300" distR="114300" simplePos="0" relativeHeight="251669504" behindDoc="0" locked="0" layoutInCell="1" allowOverlap="1" wp14:anchorId="0D4700FC" wp14:editId="78DC0323">
          <wp:simplePos x="0" y="0"/>
          <wp:positionH relativeFrom="column">
            <wp:posOffset>2560320</wp:posOffset>
          </wp:positionH>
          <wp:positionV relativeFrom="paragraph">
            <wp:posOffset>-315595</wp:posOffset>
          </wp:positionV>
          <wp:extent cx="179070" cy="179070"/>
          <wp:effectExtent l="0" t="0" r="0" b="0"/>
          <wp:wrapNone/>
          <wp:docPr id="21" name="Graphic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b/>
        <w:sz w:val="18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452CAE8" wp14:editId="3D5E1B93">
              <wp:simplePos x="0" y="0"/>
              <wp:positionH relativeFrom="margin">
                <wp:align>center</wp:align>
              </wp:positionH>
              <wp:positionV relativeFrom="paragraph">
                <wp:posOffset>-94615</wp:posOffset>
              </wp:positionV>
              <wp:extent cx="1256030" cy="278130"/>
              <wp:effectExtent l="0" t="0" r="1270" b="762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EB2C90" w14:textId="77777777" w:rsidR="002F7468" w:rsidRPr="00DF48EB" w:rsidRDefault="002F7468" w:rsidP="002F7468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DF48EB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+40 (0)264 406 204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52CAE8" id="Text Box 20" o:spid="_x0000_s1030" type="#_x0000_t202" style="position:absolute;margin-left:0;margin-top:-7.45pt;width:98.9pt;height:21.9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" fillcolor="white [3201]" stroked="f" strokeweight=".5pt">
              <v:textbox>
                <w:txbxContent>
                  <w:p w14:paraId="1AEB2C90" w14:textId="77777777" w:rsidR="002F7468" w:rsidRPr="00DF48EB" w:rsidRDefault="002F7468" w:rsidP="002F7468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DF48EB">
                      <w:rPr>
                        <w:rFonts w:ascii="Segoe UI" w:hAnsi="Segoe UI" w:cs="Segoe UI"/>
                        <w:sz w:val="18"/>
                        <w:szCs w:val="18"/>
                      </w:rPr>
                      <w:t>+40 (0)264 406 204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entury Gothic" w:hAnsi="Century Gothic"/>
        <w:b/>
        <w:sz w:val="18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813C06" wp14:editId="638AA17D">
              <wp:simplePos x="0" y="0"/>
              <wp:positionH relativeFrom="margin">
                <wp:align>center</wp:align>
              </wp:positionH>
              <wp:positionV relativeFrom="paragraph">
                <wp:posOffset>-362585</wp:posOffset>
              </wp:positionV>
              <wp:extent cx="1256030" cy="278130"/>
              <wp:effectExtent l="0" t="0" r="1270" b="762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61D18A4" w14:textId="77777777" w:rsidR="002F7468" w:rsidRPr="00DF48EB" w:rsidRDefault="002F7468" w:rsidP="002F7468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DF48EB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+40 (0)264 406 203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813C06" id="Text Box 19" o:spid="_x0000_s1031" type="#_x0000_t202" style="position:absolute;margin-left:0;margin-top:-28.55pt;width:98.9pt;height:21.9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" fillcolor="white [3201]" stroked="f" strokeweight=".5pt">
              <v:textbox>
                <w:txbxContent>
                  <w:p w14:paraId="661D18A4" w14:textId="77777777" w:rsidR="002F7468" w:rsidRPr="00DF48EB" w:rsidRDefault="002F7468" w:rsidP="002F7468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DF48EB">
                      <w:rPr>
                        <w:rFonts w:ascii="Segoe UI" w:hAnsi="Segoe UI" w:cs="Segoe UI"/>
                        <w:sz w:val="18"/>
                        <w:szCs w:val="18"/>
                      </w:rPr>
                      <w:t>+40 (0)264 406 203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253B6">
      <w:drawing>
        <wp:anchor distT="0" distB="0" distL="114300" distR="114300" simplePos="0" relativeHeight="251673600" behindDoc="0" locked="0" layoutInCell="1" allowOverlap="1" wp14:anchorId="1F7BC9CF" wp14:editId="7F518360">
          <wp:simplePos x="0" y="0"/>
          <wp:positionH relativeFrom="margin">
            <wp:posOffset>5107305</wp:posOffset>
          </wp:positionH>
          <wp:positionV relativeFrom="paragraph">
            <wp:posOffset>-318135</wp:posOffset>
          </wp:positionV>
          <wp:extent cx="179827" cy="179827"/>
          <wp:effectExtent l="0" t="0" r="0" b="0"/>
          <wp:wrapNone/>
          <wp:docPr id="26" name="Graphic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827" cy="1798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b/>
        <w:sz w:val="18"/>
        <w:szCs w:val="16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436FC82" wp14:editId="7C8EF41A">
              <wp:simplePos x="0" y="0"/>
              <wp:positionH relativeFrom="margin">
                <wp:align>right</wp:align>
              </wp:positionH>
              <wp:positionV relativeFrom="paragraph">
                <wp:posOffset>-365125</wp:posOffset>
              </wp:positionV>
              <wp:extent cx="1382395" cy="278130"/>
              <wp:effectExtent l="0" t="0" r="8255" b="762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3F77480" w14:textId="77777777" w:rsidR="002F7468" w:rsidRPr="00DF48EB" w:rsidRDefault="002F7468" w:rsidP="002F7468">
                          <w:p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DF48EB"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t>info@electroglobal.ro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36FC82" id="Text Box 22" o:spid="_x0000_s1032" type="#_x0000_t202" style="position:absolute;margin-left:57.65pt;margin-top:-28.75pt;width:108.85pt;height:21.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" fillcolor="white [3201]" stroked="f" strokeweight=".5pt">
              <v:textbox>
                <w:txbxContent>
                  <w:p w14:paraId="53F77480" w14:textId="77777777" w:rsidR="002F7468" w:rsidRPr="00DF48EB" w:rsidRDefault="002F7468" w:rsidP="002F7468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DF48EB">
                      <w:rPr>
                        <w:rFonts w:ascii="Segoe UI" w:hAnsi="Segoe UI" w:cs="Segoe UI"/>
                        <w:sz w:val="18"/>
                        <w:szCs w:val="18"/>
                      </w:rPr>
                      <w:t>info@electroglobal.ro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entury Gothic" w:hAnsi="Century Gothic"/>
        <w:b/>
        <w:sz w:val="18"/>
        <w:szCs w:val="16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3C87442" wp14:editId="725D4D28">
              <wp:simplePos x="0" y="0"/>
              <wp:positionH relativeFrom="margin">
                <wp:align>right</wp:align>
              </wp:positionH>
              <wp:positionV relativeFrom="paragraph">
                <wp:posOffset>-92710</wp:posOffset>
              </wp:positionV>
              <wp:extent cx="1425039" cy="278130"/>
              <wp:effectExtent l="0" t="0" r="3810" b="762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781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A439BC" w14:textId="77777777" w:rsidR="002F7468" w:rsidRPr="00DF48EB" w:rsidRDefault="002F7468" w:rsidP="002F7468">
                          <w:pPr>
                            <w:rPr>
                              <w:rFonts w:ascii="Segoe UI" w:hAnsi="Segoe UI" w:cs="Segoe UI"/>
                              <w:b/>
                              <w:bCs/>
                              <w:color w:val="003876"/>
                              <w:spacing w:val="-4"/>
                              <w:sz w:val="18"/>
                              <w:szCs w:val="18"/>
                            </w:rPr>
                          </w:pPr>
                          <w:r w:rsidRPr="00DF48EB">
                            <w:rPr>
                              <w:rFonts w:ascii="Segoe UI" w:hAnsi="Segoe UI" w:cs="Segoe UI"/>
                              <w:b/>
                              <w:bCs/>
                              <w:color w:val="003876"/>
                              <w:spacing w:val="-4"/>
                              <w:sz w:val="18"/>
                              <w:szCs w:val="18"/>
                            </w:rPr>
                            <w:t>www.electroglobal.ro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C87442" id="Text Box 23" o:spid="_x0000_s1033" type="#_x0000_t202" style="position:absolute;margin-left:61pt;margin-top:-7.3pt;width:112.2pt;height:21.9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" fillcolor="white [3201]" stroked="f" strokeweight=".5pt">
              <v:textbox>
                <w:txbxContent>
                  <w:p w14:paraId="60A439BC" w14:textId="77777777" w:rsidR="002F7468" w:rsidRPr="00DF48EB" w:rsidRDefault="002F7468" w:rsidP="002F7468">
                    <w:pPr>
                      <w:rPr>
                        <w:rFonts w:ascii="Segoe UI" w:hAnsi="Segoe UI" w:cs="Segoe UI"/>
                        <w:b/>
                        <w:bCs/>
                        <w:color w:val="003876"/>
                        <w:spacing w:val="-4"/>
                        <w:sz w:val="18"/>
                        <w:szCs w:val="18"/>
                      </w:rPr>
                    </w:pPr>
                    <w:r w:rsidRPr="00DF48EB">
                      <w:rPr>
                        <w:rFonts w:ascii="Segoe UI" w:hAnsi="Segoe UI" w:cs="Segoe UI"/>
                        <w:b/>
                        <w:bCs/>
                        <w:color w:val="003876"/>
                        <w:spacing w:val="-4"/>
                        <w:sz w:val="18"/>
                        <w:szCs w:val="18"/>
                      </w:rPr>
                      <w:t>www.electroglobal.ro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F7468">
      <w:rPr>
        <w:rFonts w:ascii="Century Gothic" w:hAnsi="Century Gothic"/>
        <w:b/>
        <w:sz w:val="18"/>
        <w:szCs w:val="16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68C86B7" wp14:editId="4E36C9CA">
              <wp:simplePos x="0" y="0"/>
              <wp:positionH relativeFrom="page">
                <wp:posOffset>9525</wp:posOffset>
              </wp:positionH>
              <wp:positionV relativeFrom="paragraph">
                <wp:posOffset>-471170</wp:posOffset>
              </wp:positionV>
              <wp:extent cx="7560310" cy="45085"/>
              <wp:effectExtent l="0" t="0" r="254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45085"/>
                      </a:xfrm>
                      <a:prstGeom prst="rect">
                        <a:avLst/>
                      </a:prstGeom>
                      <a:solidFill>
                        <a:srgbClr val="E23C3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6A1EB7" id="Rectangle 18" o:spid="_x0000_s1026" style="position:absolute;margin-left:.75pt;margin-top:-37.1pt;width:595.3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" fillcolor="#e23c3a" stroked="f" strokeweight="2pt">
              <w10:wrap anchorx="page"/>
            </v:rect>
          </w:pict>
        </mc:Fallback>
      </mc:AlternateContent>
    </w:r>
    <w:r w:rsidR="002F7468" w:rsidRPr="00700584">
      <w:rPr>
        <w:rFonts w:ascii="Century Gothic" w:hAnsi="Century Gothic"/>
        <w:sz w:val="12"/>
      </w:rPr>
      <w:t xml:space="preserve"> </w:t>
    </w:r>
    <w:r w:rsidR="002F7468" w:rsidRPr="00960154">
      <w:rPr>
        <w:rFonts w:ascii="Century Gothic" w:hAnsi="Century Gothic"/>
        <w:sz w:val="16"/>
      </w:rPr>
      <w:tab/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D4EF" w14:textId="77777777" w:rsidR="00C03E6D" w:rsidRPr="00420F6C" w:rsidRDefault="00C03E6D">
      <w:r w:rsidRPr="00420F6C">
        <w:separator/>
      </w:r>
    </w:p>
  </w:footnote>
  <w:footnote w:type="continuationSeparator" w:id="0">
    <w:p w14:paraId="75BB4320" w14:textId="77777777" w:rsidR="00C03E6D" w:rsidRPr="00420F6C" w:rsidRDefault="00C03E6D">
      <w:r w:rsidRPr="00420F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2A26" w14:textId="055C4929" w:rsidR="005170A8" w:rsidRPr="005170A8" w:rsidRDefault="002F7468" w:rsidP="005170A8">
    <w:pPr>
      <w:pStyle w:val="Header"/>
      <w:tabs>
        <w:tab w:val="left" w:pos="1759"/>
      </w:tabs>
      <w:rPr>
        <w:b/>
        <w:color w:val="0070C0"/>
        <w:sz w:val="18"/>
        <w:szCs w:val="18"/>
        <w:u w:val="single"/>
        <w:lang w:val="en-US"/>
      </w:rPr>
    </w:pPr>
    <w:r w:rsidRPr="005170A8">
      <w:rPr>
        <w:b/>
        <w:color w:val="0070C0"/>
        <w:sz w:val="18"/>
        <w:szCs w:val="18"/>
        <w:u w:val="single"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5CD84A6" wp14:editId="406F68AF">
              <wp:simplePos x="0" y="0"/>
              <wp:positionH relativeFrom="margin">
                <wp:align>center</wp:align>
              </wp:positionH>
              <wp:positionV relativeFrom="paragraph">
                <wp:posOffset>13970</wp:posOffset>
              </wp:positionV>
              <wp:extent cx="2152650" cy="608965"/>
              <wp:effectExtent l="0" t="0" r="0" b="635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6089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15DA23" w14:textId="77777777" w:rsidR="005170A8" w:rsidRPr="00DF48EB" w:rsidRDefault="005170A8" w:rsidP="005170A8">
                          <w:pPr>
                            <w:spacing w:after="120"/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DF48EB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  <w:t>Capital Social:</w:t>
                          </w:r>
                          <w:r w:rsidRPr="00DF48EB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6.000.000 lei</w:t>
                          </w:r>
                          <w:r w:rsidRPr="00DF48EB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br/>
                          </w:r>
                          <w:r w:rsidRPr="00DF48EB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  <w:t>IBAN BCR:</w:t>
                          </w:r>
                          <w:r w:rsidRPr="00DF48EB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RO45RNCB0106123154910001  </w:t>
                          </w:r>
                          <w:r w:rsidRPr="00DF48EB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br/>
                          </w:r>
                          <w:r w:rsidRPr="00DF48EB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</w:rPr>
                            <w:t>IBAN BRD:</w:t>
                          </w:r>
                          <w:r w:rsidRPr="00DF48EB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RO53BRDE130SV19892671300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CD84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1.1pt;width:169.5pt;height:47.9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" stroked="f">
              <v:textbox>
                <w:txbxContent>
                  <w:p w14:paraId="1E15DA23" w14:textId="77777777" w:rsidR="005170A8" w:rsidRPr="00DF48EB" w:rsidRDefault="005170A8" w:rsidP="005170A8">
                    <w:pPr>
                      <w:spacing w:after="12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DF48EB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Capital Social:</w:t>
                    </w:r>
                    <w:r w:rsidRPr="00DF48EB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6.000.000 lei</w:t>
                    </w:r>
                    <w:r w:rsidRPr="00DF48EB">
                      <w:rPr>
                        <w:rFonts w:ascii="Segoe UI" w:hAnsi="Segoe UI" w:cs="Segoe UI"/>
                        <w:sz w:val="16"/>
                        <w:szCs w:val="16"/>
                      </w:rPr>
                      <w:br/>
                    </w:r>
                    <w:r w:rsidRPr="00DF48EB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IBAN BCR:</w:t>
                    </w:r>
                    <w:r w:rsidRPr="00DF48EB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RO45RNCB0106123154910001  </w:t>
                    </w:r>
                    <w:r w:rsidRPr="00DF48EB">
                      <w:rPr>
                        <w:rFonts w:ascii="Segoe UI" w:hAnsi="Segoe UI" w:cs="Segoe UI"/>
                        <w:sz w:val="16"/>
                        <w:szCs w:val="16"/>
                      </w:rPr>
                      <w:br/>
                    </w:r>
                    <w:r w:rsidRPr="00DF48EB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>IBAN BRD:</w:t>
                    </w:r>
                    <w:r w:rsidRPr="00DF48EB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RO53BRDE130SV19892671300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170A8">
      <w:rPr>
        <w:b/>
        <w:color w:val="0070C0"/>
        <w:sz w:val="18"/>
        <w:szCs w:val="18"/>
        <w:u w:val="single"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C753C89" wp14:editId="7EB31962">
              <wp:simplePos x="0" y="0"/>
              <wp:positionH relativeFrom="margin">
                <wp:align>left</wp:align>
              </wp:positionH>
              <wp:positionV relativeFrom="paragraph">
                <wp:posOffset>8255</wp:posOffset>
              </wp:positionV>
              <wp:extent cx="1285875" cy="609600"/>
              <wp:effectExtent l="0" t="0" r="9525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875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5E29CF" w14:textId="77777777" w:rsidR="005170A8" w:rsidRPr="00735823" w:rsidRDefault="005170A8" w:rsidP="005170A8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  <w:lang w:val="fr-FR"/>
                            </w:rPr>
                          </w:pPr>
                          <w:r w:rsidRPr="009E35AF"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  <w:lang w:val="fr-FR"/>
                            </w:rPr>
                            <w:t>ELECTROGLOBAL SA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sz w:val="16"/>
                              <w:szCs w:val="16"/>
                              <w:lang w:val="fr-FR"/>
                            </w:rPr>
                            <w:t xml:space="preserve"> </w:t>
                          </w:r>
                          <w:r w:rsidRPr="009E35AF">
                            <w:rPr>
                              <w:rFonts w:ascii="Segoe UI" w:hAnsi="Segoe UI" w:cs="Segoe UI"/>
                              <w:sz w:val="16"/>
                              <w:szCs w:val="16"/>
                              <w:lang w:val="fr-FR"/>
                            </w:rPr>
                            <w:t>RO16571917</w:t>
                          </w:r>
                          <w:r w:rsidRPr="009E35AF">
                            <w:rPr>
                              <w:rFonts w:ascii="Segoe UI" w:hAnsi="Segoe UI" w:cs="Segoe UI"/>
                              <w:sz w:val="16"/>
                              <w:szCs w:val="16"/>
                              <w:lang w:val="fr-FR"/>
                            </w:rPr>
                            <w:br/>
                          </w:r>
                          <w:bookmarkStart w:id="2" w:name="_Hlk210919072"/>
                          <w:r>
                            <w:rPr>
                              <w:rFonts w:ascii="Segoe UI" w:hAnsi="Segoe UI" w:cs="Segoe UI"/>
                              <w:sz w:val="16"/>
                              <w:szCs w:val="16"/>
                              <w:lang w:val="fr-FR"/>
                            </w:rPr>
                            <w:t>J2004002492120</w:t>
                          </w:r>
                          <w:bookmarkEnd w:id="2"/>
                          <w:r w:rsidRPr="009E35AF">
                            <w:rPr>
                              <w:rFonts w:ascii="Segoe UI" w:hAnsi="Segoe UI" w:cs="Segoe UI"/>
                              <w:sz w:val="16"/>
                              <w:szCs w:val="16"/>
                              <w:lang w:val="fr-FR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753C89" id="_x0000_s1027" type="#_x0000_t202" style="position:absolute;margin-left:0;margin-top:.65pt;width:101.25pt;height:48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" stroked="f">
              <v:textbox>
                <w:txbxContent>
                  <w:p w14:paraId="475E29CF" w14:textId="77777777" w:rsidR="005170A8" w:rsidRPr="00735823" w:rsidRDefault="005170A8" w:rsidP="005170A8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  <w:lang w:val="fr-FR"/>
                      </w:rPr>
                    </w:pPr>
                    <w:r w:rsidRPr="009E35AF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  <w:lang w:val="fr-FR"/>
                      </w:rPr>
                      <w:t>ELECTROGLOBAL SA</w:t>
                    </w:r>
                    <w: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  <w:lang w:val="fr-FR"/>
                      </w:rPr>
                      <w:t xml:space="preserve"> </w:t>
                    </w:r>
                    <w:r w:rsidRPr="009E35AF">
                      <w:rPr>
                        <w:rFonts w:ascii="Segoe UI" w:hAnsi="Segoe UI" w:cs="Segoe UI"/>
                        <w:sz w:val="16"/>
                        <w:szCs w:val="16"/>
                        <w:lang w:val="fr-FR"/>
                      </w:rPr>
                      <w:t>RO16571917</w:t>
                    </w:r>
                    <w:r w:rsidRPr="009E35AF">
                      <w:rPr>
                        <w:rFonts w:ascii="Segoe UI" w:hAnsi="Segoe UI" w:cs="Segoe UI"/>
                        <w:sz w:val="16"/>
                        <w:szCs w:val="16"/>
                        <w:lang w:val="fr-FR"/>
                      </w:rPr>
                      <w:br/>
                    </w:r>
                    <w:bookmarkStart w:id="3" w:name="_Hlk210919072"/>
                    <w:r>
                      <w:rPr>
                        <w:rFonts w:ascii="Segoe UI" w:hAnsi="Segoe UI" w:cs="Segoe UI"/>
                        <w:sz w:val="16"/>
                        <w:szCs w:val="16"/>
                        <w:lang w:val="fr-FR"/>
                      </w:rPr>
                      <w:t>J2004002492120</w:t>
                    </w:r>
                    <w:bookmarkEnd w:id="3"/>
                    <w:r w:rsidRPr="009E35AF">
                      <w:rPr>
                        <w:rFonts w:ascii="Segoe UI" w:hAnsi="Segoe UI" w:cs="Segoe UI"/>
                        <w:sz w:val="16"/>
                        <w:szCs w:val="16"/>
                        <w:lang w:val="fr-FR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170A8" w:rsidRPr="005170A8">
      <w:rPr>
        <w:color w:val="0070C0"/>
        <w:sz w:val="18"/>
        <w:szCs w:val="18"/>
        <w:u w:val="single"/>
        <w:lang w:val="en-US"/>
      </w:rPr>
      <w:drawing>
        <wp:anchor distT="0" distB="0" distL="114300" distR="114300" simplePos="0" relativeHeight="251659264" behindDoc="0" locked="0" layoutInCell="1" allowOverlap="1" wp14:anchorId="25701BE9" wp14:editId="414E4EAC">
          <wp:simplePos x="0" y="0"/>
          <wp:positionH relativeFrom="margin">
            <wp:align>right</wp:align>
          </wp:positionH>
          <wp:positionV relativeFrom="paragraph">
            <wp:posOffset>10795</wp:posOffset>
          </wp:positionV>
          <wp:extent cx="1466850" cy="561975"/>
          <wp:effectExtent l="0" t="0" r="0" b="952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08B7C4" w14:textId="46A96ED2" w:rsidR="005170A8" w:rsidRDefault="005170A8" w:rsidP="005170A8">
    <w:pPr>
      <w:pStyle w:val="Header"/>
      <w:tabs>
        <w:tab w:val="left" w:pos="1759"/>
      </w:tabs>
      <w:rPr>
        <w:b/>
        <w:color w:val="0070C0"/>
        <w:sz w:val="18"/>
        <w:szCs w:val="18"/>
        <w:u w:val="single"/>
        <w:lang w:val="en-US"/>
      </w:rPr>
    </w:pPr>
  </w:p>
  <w:p w14:paraId="75DA33D4" w14:textId="6569EE3C" w:rsidR="005170A8" w:rsidRDefault="005170A8" w:rsidP="005170A8">
    <w:pPr>
      <w:pStyle w:val="Header"/>
      <w:tabs>
        <w:tab w:val="left" w:pos="1759"/>
      </w:tabs>
      <w:rPr>
        <w:b/>
        <w:color w:val="0070C0"/>
        <w:sz w:val="18"/>
        <w:szCs w:val="18"/>
        <w:u w:val="single"/>
        <w:lang w:val="en-US"/>
      </w:rPr>
    </w:pPr>
  </w:p>
  <w:p w14:paraId="493A1893" w14:textId="1949677D" w:rsidR="005170A8" w:rsidRPr="005170A8" w:rsidRDefault="005170A8" w:rsidP="005170A8">
    <w:pPr>
      <w:pStyle w:val="Header"/>
      <w:tabs>
        <w:tab w:val="left" w:pos="1759"/>
      </w:tabs>
      <w:rPr>
        <w:b/>
        <w:color w:val="0070C0"/>
        <w:sz w:val="18"/>
        <w:szCs w:val="18"/>
        <w:u w:val="single"/>
        <w:lang w:val="en-US"/>
      </w:rPr>
    </w:pPr>
    <w:r w:rsidRPr="005170A8">
      <w:rPr>
        <w:b/>
        <w:color w:val="0070C0"/>
        <w:sz w:val="18"/>
        <w:szCs w:val="18"/>
        <w:u w:val="single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4A939F" wp14:editId="26A8D1D5">
              <wp:simplePos x="0" y="0"/>
              <wp:positionH relativeFrom="page">
                <wp:posOffset>-19050</wp:posOffset>
              </wp:positionH>
              <wp:positionV relativeFrom="paragraph">
                <wp:posOffset>231140</wp:posOffset>
              </wp:positionV>
              <wp:extent cx="7560310" cy="76200"/>
              <wp:effectExtent l="0" t="0" r="254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76200"/>
                      </a:xfrm>
                      <a:prstGeom prst="rect">
                        <a:avLst/>
                      </a:prstGeom>
                      <a:solidFill>
                        <a:srgbClr val="00387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276D3C7" w14:textId="77777777" w:rsidR="005170A8" w:rsidRDefault="005170A8" w:rsidP="005170A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4A939F" id="Rectangle 16" o:spid="_x0000_s1028" style="position:absolute;margin-left:-1.5pt;margin-top:18.2pt;width:595.3pt;height: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" fillcolor="#003876" stroked="f" strokeweight="2pt">
              <v:textbox>
                <w:txbxContent>
                  <w:p w14:paraId="0276D3C7" w14:textId="77777777" w:rsidR="005170A8" w:rsidRDefault="005170A8" w:rsidP="005170A8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14:paraId="6C7EC161" w14:textId="232ACE97" w:rsidR="005170A8" w:rsidRPr="005170A8" w:rsidRDefault="005170A8" w:rsidP="005170A8">
    <w:pPr>
      <w:pStyle w:val="Header"/>
      <w:tabs>
        <w:tab w:val="left" w:pos="1759"/>
      </w:tabs>
      <w:rPr>
        <w:b/>
        <w:color w:val="0070C0"/>
        <w:sz w:val="18"/>
        <w:szCs w:val="18"/>
        <w:u w:val="single"/>
        <w:lang w:val="en-US"/>
      </w:rPr>
    </w:pPr>
  </w:p>
  <w:p w14:paraId="3E4DEB36" w14:textId="05EE328C" w:rsidR="00D2007A" w:rsidRPr="005170A8" w:rsidRDefault="00D2007A" w:rsidP="005170A8">
    <w:pPr>
      <w:pStyle w:val="Header"/>
      <w:tabs>
        <w:tab w:val="clear" w:pos="4536"/>
        <w:tab w:val="clear" w:pos="9072"/>
        <w:tab w:val="left" w:pos="1759"/>
      </w:tabs>
      <w:rPr>
        <w:noProof w:val="0"/>
        <w:color w:val="0070C0"/>
        <w:sz w:val="18"/>
        <w:szCs w:val="18"/>
        <w:u w:val="sing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36B9"/>
    <w:multiLevelType w:val="hybridMultilevel"/>
    <w:tmpl w:val="CDE67798"/>
    <w:lvl w:ilvl="0" w:tplc="31E6B90E"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3392A40"/>
    <w:multiLevelType w:val="hybridMultilevel"/>
    <w:tmpl w:val="4F1C3CC6"/>
    <w:lvl w:ilvl="0" w:tplc="B780607A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827ED"/>
    <w:multiLevelType w:val="hybridMultilevel"/>
    <w:tmpl w:val="B3BCCAA6"/>
    <w:lvl w:ilvl="0" w:tplc="B780607A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362D1"/>
    <w:multiLevelType w:val="hybridMultilevel"/>
    <w:tmpl w:val="77B0112A"/>
    <w:lvl w:ilvl="0" w:tplc="B780607A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A33D7"/>
    <w:multiLevelType w:val="hybridMultilevel"/>
    <w:tmpl w:val="59B04312"/>
    <w:lvl w:ilvl="0" w:tplc="683A14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97428"/>
    <w:multiLevelType w:val="hybridMultilevel"/>
    <w:tmpl w:val="257C906E"/>
    <w:lvl w:ilvl="0" w:tplc="D78A49D0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E1FB7"/>
    <w:multiLevelType w:val="hybridMultilevel"/>
    <w:tmpl w:val="9126045E"/>
    <w:lvl w:ilvl="0" w:tplc="B780607A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705BD"/>
    <w:multiLevelType w:val="hybridMultilevel"/>
    <w:tmpl w:val="A8DA44D4"/>
    <w:lvl w:ilvl="0" w:tplc="2BEEB148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52271">
    <w:abstractNumId w:val="7"/>
  </w:num>
  <w:num w:numId="2" w16cid:durableId="836384859">
    <w:abstractNumId w:val="5"/>
  </w:num>
  <w:num w:numId="3" w16cid:durableId="529605550">
    <w:abstractNumId w:val="4"/>
  </w:num>
  <w:num w:numId="4" w16cid:durableId="1587569658">
    <w:abstractNumId w:val="0"/>
  </w:num>
  <w:num w:numId="5" w16cid:durableId="1831628919">
    <w:abstractNumId w:val="6"/>
  </w:num>
  <w:num w:numId="6" w16cid:durableId="2061783005">
    <w:abstractNumId w:val="2"/>
  </w:num>
  <w:num w:numId="7" w16cid:durableId="280190436">
    <w:abstractNumId w:val="3"/>
  </w:num>
  <w:num w:numId="8" w16cid:durableId="285044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2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1" w:visibleStyles="0" w:alternateStyleNames="0"/>
  <w:defaultTabStop w:val="709"/>
  <w:hyphenationZone w:val="4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81"/>
    <w:rsid w:val="00002DAE"/>
    <w:rsid w:val="00013D0A"/>
    <w:rsid w:val="000150D7"/>
    <w:rsid w:val="00021617"/>
    <w:rsid w:val="000439C1"/>
    <w:rsid w:val="00075262"/>
    <w:rsid w:val="00083A8E"/>
    <w:rsid w:val="000859B9"/>
    <w:rsid w:val="000B59AE"/>
    <w:rsid w:val="000B6875"/>
    <w:rsid w:val="000D03DF"/>
    <w:rsid w:val="000D053C"/>
    <w:rsid w:val="000D1EA4"/>
    <w:rsid w:val="000D6C24"/>
    <w:rsid w:val="00100521"/>
    <w:rsid w:val="0010169E"/>
    <w:rsid w:val="001067E5"/>
    <w:rsid w:val="00112FF3"/>
    <w:rsid w:val="001206F5"/>
    <w:rsid w:val="00125D5E"/>
    <w:rsid w:val="0012612B"/>
    <w:rsid w:val="00126D99"/>
    <w:rsid w:val="00132802"/>
    <w:rsid w:val="00133000"/>
    <w:rsid w:val="00137BA8"/>
    <w:rsid w:val="00156500"/>
    <w:rsid w:val="00165ACB"/>
    <w:rsid w:val="00165E01"/>
    <w:rsid w:val="0017506A"/>
    <w:rsid w:val="00186C18"/>
    <w:rsid w:val="001A56E9"/>
    <w:rsid w:val="001A6243"/>
    <w:rsid w:val="001B05BA"/>
    <w:rsid w:val="001C0F18"/>
    <w:rsid w:val="001C5EDF"/>
    <w:rsid w:val="001C731B"/>
    <w:rsid w:val="001C7694"/>
    <w:rsid w:val="001E2DD2"/>
    <w:rsid w:val="001F2252"/>
    <w:rsid w:val="00212B2A"/>
    <w:rsid w:val="00231A68"/>
    <w:rsid w:val="002568D0"/>
    <w:rsid w:val="002632BB"/>
    <w:rsid w:val="00265FE4"/>
    <w:rsid w:val="002741B0"/>
    <w:rsid w:val="002810FD"/>
    <w:rsid w:val="002B4B75"/>
    <w:rsid w:val="002C1C4A"/>
    <w:rsid w:val="002C49F6"/>
    <w:rsid w:val="002C6561"/>
    <w:rsid w:val="002D35A3"/>
    <w:rsid w:val="002D7B87"/>
    <w:rsid w:val="002E61D2"/>
    <w:rsid w:val="002F5F58"/>
    <w:rsid w:val="002F7468"/>
    <w:rsid w:val="003241E3"/>
    <w:rsid w:val="003304DA"/>
    <w:rsid w:val="00360141"/>
    <w:rsid w:val="00390713"/>
    <w:rsid w:val="003C4B38"/>
    <w:rsid w:val="003D0E5F"/>
    <w:rsid w:val="003E6E0D"/>
    <w:rsid w:val="003F5950"/>
    <w:rsid w:val="0040245C"/>
    <w:rsid w:val="004031EA"/>
    <w:rsid w:val="004144A5"/>
    <w:rsid w:val="00416BEA"/>
    <w:rsid w:val="00420F6C"/>
    <w:rsid w:val="0042256C"/>
    <w:rsid w:val="00451946"/>
    <w:rsid w:val="00455591"/>
    <w:rsid w:val="0045578E"/>
    <w:rsid w:val="00456680"/>
    <w:rsid w:val="00467B77"/>
    <w:rsid w:val="00475528"/>
    <w:rsid w:val="0048548A"/>
    <w:rsid w:val="0048782B"/>
    <w:rsid w:val="004A0002"/>
    <w:rsid w:val="004A151F"/>
    <w:rsid w:val="004B3229"/>
    <w:rsid w:val="004E0E83"/>
    <w:rsid w:val="004F06EF"/>
    <w:rsid w:val="004F457D"/>
    <w:rsid w:val="004F46B9"/>
    <w:rsid w:val="00513E8E"/>
    <w:rsid w:val="005170A8"/>
    <w:rsid w:val="00522FF8"/>
    <w:rsid w:val="00542674"/>
    <w:rsid w:val="0057172E"/>
    <w:rsid w:val="00574A07"/>
    <w:rsid w:val="005756D4"/>
    <w:rsid w:val="005B5BE1"/>
    <w:rsid w:val="005C1D36"/>
    <w:rsid w:val="005D339D"/>
    <w:rsid w:val="005D7E16"/>
    <w:rsid w:val="0060638C"/>
    <w:rsid w:val="006105D3"/>
    <w:rsid w:val="00617975"/>
    <w:rsid w:val="00650AB0"/>
    <w:rsid w:val="006666D4"/>
    <w:rsid w:val="00683FB4"/>
    <w:rsid w:val="00687981"/>
    <w:rsid w:val="006A0F63"/>
    <w:rsid w:val="006B266E"/>
    <w:rsid w:val="006D614D"/>
    <w:rsid w:val="006D6701"/>
    <w:rsid w:val="006E3045"/>
    <w:rsid w:val="006E6137"/>
    <w:rsid w:val="006E79DF"/>
    <w:rsid w:val="00701BC1"/>
    <w:rsid w:val="00704502"/>
    <w:rsid w:val="00712FBB"/>
    <w:rsid w:val="0075132E"/>
    <w:rsid w:val="00751F5B"/>
    <w:rsid w:val="007525BE"/>
    <w:rsid w:val="00760443"/>
    <w:rsid w:val="00774531"/>
    <w:rsid w:val="00781148"/>
    <w:rsid w:val="00782D71"/>
    <w:rsid w:val="007845FF"/>
    <w:rsid w:val="007B0D3D"/>
    <w:rsid w:val="007B2974"/>
    <w:rsid w:val="007B7ECA"/>
    <w:rsid w:val="007C2BD2"/>
    <w:rsid w:val="007C547C"/>
    <w:rsid w:val="007F0C7D"/>
    <w:rsid w:val="007F32E9"/>
    <w:rsid w:val="007F4BDD"/>
    <w:rsid w:val="0081536C"/>
    <w:rsid w:val="008157AA"/>
    <w:rsid w:val="008315F8"/>
    <w:rsid w:val="0084047E"/>
    <w:rsid w:val="00842BD1"/>
    <w:rsid w:val="008439BB"/>
    <w:rsid w:val="00866A2B"/>
    <w:rsid w:val="00872885"/>
    <w:rsid w:val="00873ABE"/>
    <w:rsid w:val="0088114D"/>
    <w:rsid w:val="00885528"/>
    <w:rsid w:val="008958B5"/>
    <w:rsid w:val="008B7A6D"/>
    <w:rsid w:val="008D44D1"/>
    <w:rsid w:val="008D706D"/>
    <w:rsid w:val="008F2EA7"/>
    <w:rsid w:val="009143CB"/>
    <w:rsid w:val="009178D7"/>
    <w:rsid w:val="00926959"/>
    <w:rsid w:val="00963F2E"/>
    <w:rsid w:val="00974AE4"/>
    <w:rsid w:val="0099171A"/>
    <w:rsid w:val="009919AD"/>
    <w:rsid w:val="00993CBF"/>
    <w:rsid w:val="009A5E2C"/>
    <w:rsid w:val="009B4BBA"/>
    <w:rsid w:val="009C4A40"/>
    <w:rsid w:val="009C7E0E"/>
    <w:rsid w:val="009E3B58"/>
    <w:rsid w:val="009F41E5"/>
    <w:rsid w:val="009F6939"/>
    <w:rsid w:val="009F6DEA"/>
    <w:rsid w:val="00A00DA8"/>
    <w:rsid w:val="00A11312"/>
    <w:rsid w:val="00A27840"/>
    <w:rsid w:val="00A27CBC"/>
    <w:rsid w:val="00A30E5E"/>
    <w:rsid w:val="00A33FFA"/>
    <w:rsid w:val="00A3649D"/>
    <w:rsid w:val="00A37D45"/>
    <w:rsid w:val="00A44745"/>
    <w:rsid w:val="00A471ED"/>
    <w:rsid w:val="00A515A5"/>
    <w:rsid w:val="00A65420"/>
    <w:rsid w:val="00A65D52"/>
    <w:rsid w:val="00A672EC"/>
    <w:rsid w:val="00A879FB"/>
    <w:rsid w:val="00A87C12"/>
    <w:rsid w:val="00AA018C"/>
    <w:rsid w:val="00AA554A"/>
    <w:rsid w:val="00AB2801"/>
    <w:rsid w:val="00AE5141"/>
    <w:rsid w:val="00B360C0"/>
    <w:rsid w:val="00B445E8"/>
    <w:rsid w:val="00B47163"/>
    <w:rsid w:val="00B60796"/>
    <w:rsid w:val="00B6389E"/>
    <w:rsid w:val="00B66956"/>
    <w:rsid w:val="00B84924"/>
    <w:rsid w:val="00B87341"/>
    <w:rsid w:val="00B87DE8"/>
    <w:rsid w:val="00B91B27"/>
    <w:rsid w:val="00BA5424"/>
    <w:rsid w:val="00BA7106"/>
    <w:rsid w:val="00BB7334"/>
    <w:rsid w:val="00BB75E4"/>
    <w:rsid w:val="00BC0BB6"/>
    <w:rsid w:val="00BC18AC"/>
    <w:rsid w:val="00BC1DFC"/>
    <w:rsid w:val="00BC5988"/>
    <w:rsid w:val="00BE513C"/>
    <w:rsid w:val="00BF171A"/>
    <w:rsid w:val="00BF185F"/>
    <w:rsid w:val="00C03E6D"/>
    <w:rsid w:val="00C129F7"/>
    <w:rsid w:val="00C20945"/>
    <w:rsid w:val="00C248FA"/>
    <w:rsid w:val="00C30FBA"/>
    <w:rsid w:val="00C42517"/>
    <w:rsid w:val="00C46EB0"/>
    <w:rsid w:val="00C516E0"/>
    <w:rsid w:val="00C52224"/>
    <w:rsid w:val="00C53019"/>
    <w:rsid w:val="00C641AB"/>
    <w:rsid w:val="00C64FEF"/>
    <w:rsid w:val="00C673C3"/>
    <w:rsid w:val="00C720BA"/>
    <w:rsid w:val="00C7283F"/>
    <w:rsid w:val="00C74EAB"/>
    <w:rsid w:val="00C80B95"/>
    <w:rsid w:val="00C96DE0"/>
    <w:rsid w:val="00CA2D9C"/>
    <w:rsid w:val="00CB2BB8"/>
    <w:rsid w:val="00CB4C82"/>
    <w:rsid w:val="00CF12C0"/>
    <w:rsid w:val="00CF285E"/>
    <w:rsid w:val="00D11CA5"/>
    <w:rsid w:val="00D2007A"/>
    <w:rsid w:val="00D20689"/>
    <w:rsid w:val="00D2445D"/>
    <w:rsid w:val="00D36777"/>
    <w:rsid w:val="00D416BD"/>
    <w:rsid w:val="00D5392B"/>
    <w:rsid w:val="00D77270"/>
    <w:rsid w:val="00D859A8"/>
    <w:rsid w:val="00D945C5"/>
    <w:rsid w:val="00DA0452"/>
    <w:rsid w:val="00DB2CDF"/>
    <w:rsid w:val="00DC6E4B"/>
    <w:rsid w:val="00DD5A29"/>
    <w:rsid w:val="00DD6C01"/>
    <w:rsid w:val="00DE232A"/>
    <w:rsid w:val="00DE779A"/>
    <w:rsid w:val="00DE7985"/>
    <w:rsid w:val="00DF10E9"/>
    <w:rsid w:val="00E075C9"/>
    <w:rsid w:val="00E141B9"/>
    <w:rsid w:val="00E15F8F"/>
    <w:rsid w:val="00E226BC"/>
    <w:rsid w:val="00E27392"/>
    <w:rsid w:val="00E325E7"/>
    <w:rsid w:val="00E3569C"/>
    <w:rsid w:val="00E701E1"/>
    <w:rsid w:val="00E730EA"/>
    <w:rsid w:val="00E75581"/>
    <w:rsid w:val="00E85FD1"/>
    <w:rsid w:val="00E93231"/>
    <w:rsid w:val="00EA082B"/>
    <w:rsid w:val="00EA3468"/>
    <w:rsid w:val="00EA6A29"/>
    <w:rsid w:val="00EC0C3E"/>
    <w:rsid w:val="00EC4915"/>
    <w:rsid w:val="00ED1216"/>
    <w:rsid w:val="00EE72E6"/>
    <w:rsid w:val="00EF7CCC"/>
    <w:rsid w:val="00F11089"/>
    <w:rsid w:val="00F17BAB"/>
    <w:rsid w:val="00F21C1B"/>
    <w:rsid w:val="00F21C53"/>
    <w:rsid w:val="00F26EF9"/>
    <w:rsid w:val="00F3511E"/>
    <w:rsid w:val="00F45C86"/>
    <w:rsid w:val="00F477BB"/>
    <w:rsid w:val="00F61A9E"/>
    <w:rsid w:val="00F64A52"/>
    <w:rsid w:val="00F71484"/>
    <w:rsid w:val="00F82975"/>
    <w:rsid w:val="00F853C5"/>
    <w:rsid w:val="00F8556F"/>
    <w:rsid w:val="00F86AC3"/>
    <w:rsid w:val="00F871B2"/>
    <w:rsid w:val="00FC6F00"/>
    <w:rsid w:val="00FD3A5F"/>
    <w:rsid w:val="00FD5763"/>
    <w:rsid w:val="00FF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8176E"/>
  <w15:docId w15:val="{D99758E2-B671-4BAF-B555-7A71D10A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45C5"/>
    <w:rPr>
      <w:rFonts w:ascii="Calibri" w:eastAsia="Times New Roman" w:hAnsi="Calibri"/>
      <w:lang w:val="ro-RO" w:eastAsia="de-DE"/>
    </w:rPr>
  </w:style>
  <w:style w:type="paragraph" w:styleId="Heading1">
    <w:name w:val="heading 1"/>
    <w:basedOn w:val="Normal"/>
    <w:next w:val="Normal"/>
    <w:qFormat/>
    <w:rsid w:val="00D945C5"/>
    <w:pPr>
      <w:keepNext/>
      <w:outlineLvl w:val="0"/>
    </w:pPr>
    <w:rPr>
      <w:rFonts w:cs="Arial"/>
      <w:b/>
      <w:bCs/>
      <w:noProof/>
      <w:sz w:val="24"/>
      <w:szCs w:val="24"/>
    </w:rPr>
  </w:style>
  <w:style w:type="paragraph" w:styleId="Heading2">
    <w:name w:val="heading 2"/>
    <w:basedOn w:val="Normal"/>
    <w:next w:val="Normal"/>
    <w:qFormat/>
    <w:rsid w:val="00D945C5"/>
    <w:pPr>
      <w:keepNext/>
      <w:outlineLvl w:val="1"/>
    </w:pPr>
    <w:rPr>
      <w:rFonts w:cs="Arial"/>
      <w:b/>
      <w:bCs/>
      <w:iCs/>
      <w:noProof/>
      <w:szCs w:val="28"/>
    </w:rPr>
  </w:style>
  <w:style w:type="paragraph" w:styleId="Heading3">
    <w:name w:val="heading 3"/>
    <w:basedOn w:val="Normal"/>
    <w:next w:val="Normal"/>
    <w:qFormat/>
    <w:rsid w:val="00D945C5"/>
    <w:pPr>
      <w:keepNext/>
      <w:outlineLvl w:val="2"/>
    </w:pPr>
    <w:rPr>
      <w:rFonts w:cs="Arial"/>
      <w:bCs/>
      <w:noProof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945C5"/>
    <w:pPr>
      <w:tabs>
        <w:tab w:val="center" w:pos="4536"/>
        <w:tab w:val="right" w:pos="9072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D945C5"/>
    <w:pPr>
      <w:tabs>
        <w:tab w:val="center" w:pos="4536"/>
        <w:tab w:val="right" w:pos="9072"/>
      </w:tabs>
    </w:pPr>
    <w:rPr>
      <w:noProof/>
    </w:rPr>
  </w:style>
  <w:style w:type="paragraph" w:styleId="Closing">
    <w:name w:val="Closing"/>
    <w:semiHidden/>
    <w:rsid w:val="008D706D"/>
    <w:pPr>
      <w:tabs>
        <w:tab w:val="left" w:pos="2835"/>
      </w:tabs>
      <w:spacing w:line="220" w:lineRule="exact"/>
    </w:pPr>
    <w:rPr>
      <w:rFonts w:ascii="Arial" w:eastAsia="Times New Roman" w:hAnsi="Arial"/>
      <w:lang w:val="de-DE"/>
    </w:rPr>
  </w:style>
  <w:style w:type="paragraph" w:customStyle="1" w:styleId="scfstandard">
    <w:name w:val="scf_standard"/>
    <w:rsid w:val="00D945C5"/>
    <w:rPr>
      <w:rFonts w:ascii="Arial" w:eastAsia="Times New Roman" w:hAnsi="Arial"/>
      <w:noProof/>
      <w:lang w:eastAsia="de-DE"/>
    </w:rPr>
  </w:style>
  <w:style w:type="paragraph" w:customStyle="1" w:styleId="scfBereich">
    <w:name w:val="scfBereich"/>
    <w:basedOn w:val="scfstandard"/>
    <w:rsid w:val="00D945C5"/>
    <w:pPr>
      <w:spacing w:before="140"/>
    </w:pPr>
    <w:rPr>
      <w:b/>
    </w:rPr>
  </w:style>
  <w:style w:type="paragraph" w:customStyle="1" w:styleId="scfvertrauen">
    <w:name w:val="scf_vertrauen"/>
    <w:basedOn w:val="scfstandard"/>
    <w:rsid w:val="00774531"/>
    <w:pPr>
      <w:spacing w:before="460" w:line="220" w:lineRule="exact"/>
    </w:pPr>
  </w:style>
  <w:style w:type="paragraph" w:customStyle="1" w:styleId="scfpostal">
    <w:name w:val="scf_postal"/>
    <w:basedOn w:val="scfstandard"/>
    <w:rsid w:val="008D706D"/>
    <w:pPr>
      <w:spacing w:line="160" w:lineRule="exact"/>
    </w:pPr>
    <w:rPr>
      <w:sz w:val="14"/>
    </w:rPr>
  </w:style>
  <w:style w:type="paragraph" w:customStyle="1" w:styleId="scfnutzer">
    <w:name w:val="scfnutzer"/>
    <w:basedOn w:val="scfstandard"/>
    <w:rsid w:val="002E61D2"/>
    <w:pPr>
      <w:spacing w:line="180" w:lineRule="exact"/>
    </w:pPr>
    <w:rPr>
      <w:sz w:val="16"/>
    </w:rPr>
  </w:style>
  <w:style w:type="paragraph" w:customStyle="1" w:styleId="scfdatum">
    <w:name w:val="scf_datum"/>
    <w:basedOn w:val="scfnutzer"/>
    <w:rsid w:val="00D945C5"/>
  </w:style>
  <w:style w:type="paragraph" w:customStyle="1" w:styleId="scfAnschrift">
    <w:name w:val="scfAnschrift"/>
    <w:basedOn w:val="scfstandard"/>
    <w:rsid w:val="00D945C5"/>
    <w:pPr>
      <w:tabs>
        <w:tab w:val="left" w:pos="1134"/>
      </w:tabs>
      <w:spacing w:line="220" w:lineRule="exact"/>
    </w:pPr>
  </w:style>
  <w:style w:type="paragraph" w:customStyle="1" w:styleId="scfan">
    <w:name w:val="scf_an"/>
    <w:basedOn w:val="scfAnschrift"/>
    <w:next w:val="scfAnschrift"/>
    <w:rsid w:val="00D945C5"/>
    <w:pPr>
      <w:spacing w:before="60"/>
    </w:pPr>
  </w:style>
  <w:style w:type="paragraph" w:customStyle="1" w:styleId="scfbrieftext">
    <w:name w:val="scfbrieftext"/>
    <w:basedOn w:val="scfstandard"/>
    <w:rsid w:val="00D945C5"/>
    <w:rPr>
      <w:noProof w:val="0"/>
    </w:rPr>
  </w:style>
  <w:style w:type="paragraph" w:customStyle="1" w:styleId="scfBetreff">
    <w:name w:val="scfBetreff"/>
    <w:basedOn w:val="scfstandard"/>
    <w:next w:val="scfbrieftext"/>
    <w:rsid w:val="00D945C5"/>
    <w:pPr>
      <w:spacing w:before="440" w:after="440"/>
    </w:pPr>
    <w:rPr>
      <w:b/>
    </w:rPr>
  </w:style>
  <w:style w:type="paragraph" w:customStyle="1" w:styleId="scfvormodul">
    <w:name w:val="scfvormodul"/>
    <w:basedOn w:val="scfstandard"/>
    <w:next w:val="scfbrieftext"/>
    <w:rsid w:val="00D945C5"/>
    <w:pPr>
      <w:pBdr>
        <w:bottom w:val="single" w:sz="6" w:space="1" w:color="auto"/>
      </w:pBdr>
      <w:spacing w:after="60" w:line="60" w:lineRule="exact"/>
    </w:pPr>
    <w:rPr>
      <w:lang w:eastAsia="en-US"/>
    </w:rPr>
  </w:style>
  <w:style w:type="paragraph" w:customStyle="1" w:styleId="scfmodultext">
    <w:name w:val="scfmodultext"/>
    <w:basedOn w:val="scfstandard"/>
    <w:rsid w:val="00D945C5"/>
    <w:rPr>
      <w:sz w:val="18"/>
      <w:lang w:eastAsia="en-US"/>
    </w:rPr>
  </w:style>
  <w:style w:type="paragraph" w:customStyle="1" w:styleId="scforgzeile">
    <w:name w:val="scforgzeile"/>
    <w:basedOn w:val="scfstandard"/>
    <w:rsid w:val="00CB4C82"/>
    <w:pPr>
      <w:tabs>
        <w:tab w:val="left" w:pos="7655"/>
      </w:tabs>
      <w:spacing w:line="160" w:lineRule="exact"/>
    </w:pPr>
    <w:rPr>
      <w:sz w:val="14"/>
    </w:rPr>
  </w:style>
  <w:style w:type="paragraph" w:customStyle="1" w:styleId="scfFu1-4">
    <w:name w:val="scfFuß1-4"/>
    <w:basedOn w:val="scfstandard"/>
    <w:rsid w:val="00D945C5"/>
    <w:pPr>
      <w:spacing w:line="160" w:lineRule="exact"/>
    </w:pPr>
    <w:rPr>
      <w:sz w:val="14"/>
    </w:rPr>
  </w:style>
  <w:style w:type="paragraph" w:customStyle="1" w:styleId="scfVorstand">
    <w:name w:val="scfVorstand"/>
    <w:basedOn w:val="scfFu1-4"/>
    <w:rsid w:val="00D945C5"/>
    <w:rPr>
      <w:rFonts w:eastAsia="Arial" w:cs="Arial"/>
      <w:szCs w:val="14"/>
    </w:rPr>
  </w:style>
  <w:style w:type="paragraph" w:customStyle="1" w:styleId="scfZweitekopfzeile">
    <w:name w:val="scfZweitekopfzeile"/>
    <w:basedOn w:val="scfstandard"/>
    <w:rsid w:val="002810FD"/>
    <w:pPr>
      <w:spacing w:line="180" w:lineRule="exact"/>
    </w:pPr>
    <w:rPr>
      <w:sz w:val="16"/>
    </w:rPr>
  </w:style>
  <w:style w:type="paragraph" w:customStyle="1" w:styleId="scfgruss">
    <w:name w:val="scf_gruss"/>
    <w:basedOn w:val="scfbrieftext"/>
    <w:rsid w:val="008D44D1"/>
    <w:pPr>
      <w:keepNext/>
      <w:keepLines/>
      <w:tabs>
        <w:tab w:val="left" w:pos="5387"/>
      </w:tabs>
    </w:pPr>
    <w:rPr>
      <w:noProof/>
    </w:rPr>
  </w:style>
  <w:style w:type="paragraph" w:customStyle="1" w:styleId="scfuz">
    <w:name w:val="scf_uz"/>
    <w:basedOn w:val="scfnutzer"/>
    <w:rsid w:val="00D945C5"/>
  </w:style>
  <w:style w:type="paragraph" w:styleId="BalloonText">
    <w:name w:val="Balloon Text"/>
    <w:basedOn w:val="Normal"/>
    <w:semiHidden/>
    <w:rsid w:val="00EA082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574A07"/>
    <w:rPr>
      <w:rFonts w:ascii="Arial" w:hAnsi="Arial"/>
      <w:sz w:val="18"/>
    </w:rPr>
  </w:style>
  <w:style w:type="paragraph" w:customStyle="1" w:styleId="szveg">
    <w:name w:val="szöveg"/>
    <w:basedOn w:val="Normal"/>
    <w:rsid w:val="00BC0BB6"/>
    <w:pPr>
      <w:widowControl w:val="0"/>
      <w:spacing w:before="120" w:after="120"/>
      <w:jc w:val="both"/>
    </w:pPr>
    <w:rPr>
      <w:sz w:val="24"/>
      <w:lang w:val="hu-HU" w:eastAsia="en-US"/>
    </w:rPr>
  </w:style>
  <w:style w:type="character" w:customStyle="1" w:styleId="HeaderChar">
    <w:name w:val="Header Char"/>
    <w:basedOn w:val="DefaultParagraphFont"/>
    <w:link w:val="Header"/>
    <w:rsid w:val="00D2007A"/>
    <w:rPr>
      <w:rFonts w:ascii="Arial" w:eastAsia="Times New Roman" w:hAnsi="Arial"/>
      <w:noProof/>
      <w:lang w:val="de-DE" w:eastAsia="de-DE"/>
    </w:rPr>
  </w:style>
  <w:style w:type="character" w:styleId="Hyperlink">
    <w:name w:val="Hyperlink"/>
    <w:basedOn w:val="DefaultParagraphFont"/>
    <w:rsid w:val="00D200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0E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F7468"/>
    <w:rPr>
      <w:rFonts w:ascii="Calibri" w:eastAsia="Times New Roman" w:hAnsi="Calibri"/>
      <w:noProof/>
      <w:lang w:val="ro-RO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5.40\Projektdateien%20mit%20SCF_Start\bin\templates\scf_basis\scf_ex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scf_ext.dot</Template>
  <TotalTime>71</TotalTime>
  <Pages>2</Pages>
  <Words>398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extern: Geschäftsbrief</vt:lpstr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extern: Geschäftsbrief</dc:title>
  <dc:subject>SCF Basis - Muster Download Brandville</dc:subject>
  <dc:creator>GSS PML SO, Fth B G248</dc:creator>
  <cp:keywords>Externer Geschäftsbrief Brief</cp:keywords>
  <dc:description>Externer Geschäftsbrief; für Vordrucke H30-S1002-N41 (Repräsentationsbogen), H30-S1007-N41 (Laser-Briefbogen) oder ggf. für weißes Papier - bestellbar über C4BS (https://www.click4business-supplies.siemens.de)_x000d_
_x000d_
Diese Vorlage ist gültig ab 10/2008</dc:description>
  <cp:lastModifiedBy>Ion Ursu</cp:lastModifiedBy>
  <cp:revision>27</cp:revision>
  <cp:lastPrinted>2026-01-27T09:00:00Z</cp:lastPrinted>
  <dcterms:created xsi:type="dcterms:W3CDTF">2026-01-27T08:51:00Z</dcterms:created>
  <dcterms:modified xsi:type="dcterms:W3CDTF">2026-04-24T06:06:00Z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fComponent">
    <vt:lpwstr>22</vt:lpwstr>
  </property>
  <property fmtid="{D5CDD505-2E9C-101B-9397-08002B2CF9AE}" pid="3" name="scfType">
    <vt:lpwstr>ext</vt:lpwstr>
  </property>
</Properties>
</file>